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03C16" w14:textId="77777777" w:rsidR="00675688" w:rsidRDefault="009B0716" w:rsidP="00A6287E">
      <w:pPr>
        <w:spacing w:line="360" w:lineRule="auto"/>
      </w:pPr>
      <w:bookmarkStart w:id="0" w:name="_Hlk184059842"/>
      <w:bookmarkEnd w:id="0"/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801EC12">
                <wp:simplePos x="0" y="0"/>
                <wp:positionH relativeFrom="page">
                  <wp:posOffset>463550</wp:posOffset>
                </wp:positionH>
                <wp:positionV relativeFrom="margin">
                  <wp:posOffset>1146810</wp:posOffset>
                </wp:positionV>
                <wp:extent cx="714375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3FD71FD0" w:rsidR="00C2749D" w:rsidRPr="007D4DBE" w:rsidRDefault="00C2749D" w:rsidP="004C06BD">
                                <w:pPr>
                                  <w:pStyle w:val="Title"/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sz w:val="72"/>
                                    <w:szCs w:val="72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048F5A10" w:rsidR="00C2749D" w:rsidRPr="00517329" w:rsidRDefault="00000000" w:rsidP="00DC700E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C2749D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D75A2D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Wednesday</w:t>
                                </w:r>
                                <w:r w:rsidR="00772339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76067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04</w:t>
                                </w:r>
                                <w:r w:rsidR="00C2749D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76067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12</w:t>
                                </w:r>
                                <w:r w:rsidR="00C2749D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</w:t>
                                </w:r>
                                <w:r w:rsidR="00C2749D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76067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4</w:t>
                                </w:r>
                                <w:r w:rsidR="00C2749D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60C553E7" w:rsidR="00C2749D" w:rsidRPr="00517329" w:rsidRDefault="00C2749D" w:rsidP="006B3722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</w:t>
                                </w:r>
                                <w:r w:rsidR="0077233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Project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 is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</w:t>
                                </w:r>
                                <w:r w:rsidR="00D75A2D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4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C2749D" w:rsidRDefault="00C2749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5pt;margin-top:90.3pt;width:562.5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" o:allowoverlap="f" filled="f" stroked="f">
                <v:textbox inset="0,0,0,0">
                  <w:txbxContent>
                    <w:sdt>
                      <w:sdtPr>
                        <w:rPr>
                          <w:sz w:val="72"/>
                          <w:szCs w:val="72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3FD71FD0" w:rsidR="00C2749D" w:rsidRPr="007D4DBE" w:rsidRDefault="00C2749D" w:rsidP="004C06BD">
                          <w:pPr>
                            <w:pStyle w:val="Title"/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>
                            <w:rPr>
                              <w:sz w:val="72"/>
                              <w:szCs w:val="72"/>
                            </w:rPr>
                            <w:t>Project</w:t>
                          </w:r>
                        </w:p>
                      </w:sdtContent>
                    </w:sdt>
                    <w:p w14:paraId="29DD9B11" w14:textId="048F5A10" w:rsidR="00C2749D" w:rsidRPr="00517329" w:rsidRDefault="00000000" w:rsidP="00DC700E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C2749D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D75A2D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Wednesday</w:t>
                          </w:r>
                          <w:r w:rsidR="00772339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76067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04</w:t>
                          </w:r>
                          <w:r w:rsidR="00C2749D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76067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12</w:t>
                          </w:r>
                          <w:r w:rsidR="00C2749D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</w:t>
                          </w:r>
                          <w:r w:rsidR="00C2749D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76067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4</w:t>
                          </w:r>
                          <w:r w:rsidR="00C2749D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60C553E7" w:rsidR="00C2749D" w:rsidRPr="00517329" w:rsidRDefault="00C2749D" w:rsidP="006B3722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</w:t>
                          </w:r>
                          <w:r w:rsidR="0077233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Project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 is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</w:t>
                          </w:r>
                          <w:r w:rsidR="00D75A2D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4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C2749D" w:rsidRDefault="00C2749D"/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1349047E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235F35A0" w:rsidR="00C2749D" w:rsidRPr="00937F04" w:rsidRDefault="00772339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Databases</w:t>
                            </w:r>
                          </w:p>
                          <w:p w14:paraId="1A423240" w14:textId="67A9C967" w:rsidR="00760673" w:rsidRPr="000530C6" w:rsidRDefault="00760673" w:rsidP="00760673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DS350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" filled="f" stroked="f">
                <v:textbox>
                  <w:txbxContent>
                    <w:p w14:paraId="50EEC844" w14:textId="235F35A0" w:rsidR="00C2749D" w:rsidRPr="00937F04" w:rsidRDefault="00772339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Databases</w:t>
                      </w:r>
                    </w:p>
                    <w:p w14:paraId="1A423240" w14:textId="67A9C967" w:rsidR="00760673" w:rsidRPr="000530C6" w:rsidRDefault="00760673" w:rsidP="00760673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DS350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5BDE174B" w14:textId="03FA668B" w:rsidR="00496101" w:rsidRDefault="007373AF" w:rsidP="00A6287E">
          <w:pPr>
            <w:tabs>
              <w:tab w:val="left" w:pos="1579"/>
            </w:tabs>
            <w:spacing w:line="360" w:lineRule="auto"/>
          </w:pPr>
          <w:r>
            <w:tab/>
          </w:r>
        </w:p>
        <w:p w14:paraId="72308976" w14:textId="71B4181E" w:rsidR="00496101" w:rsidRDefault="00E32576" w:rsidP="00A6287E">
          <w:pPr>
            <w:spacing w:line="360" w:lineRule="auto"/>
            <w:rPr>
              <w:b/>
              <w:bCs/>
            </w:rPr>
          </w:pPr>
          <w:r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01248" behindDoc="0" locked="0" layoutInCell="1" allowOverlap="0" wp14:anchorId="250E3455" wp14:editId="0EC052CD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3237230</wp:posOffset>
                    </wp:positionV>
                    <wp:extent cx="6858000" cy="1371600"/>
                    <wp:effectExtent l="0" t="0" r="0" b="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15CAE5" w14:textId="024C6CB2" w:rsidR="00E32576" w:rsidRDefault="00000000" w:rsidP="00E32576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A1AD3">
                                      <w:t>Student</w:t>
                                    </w:r>
                                    <w:r w:rsidR="00E32576">
                                      <w:t xml:space="preserve"> Details: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E32576" w14:paraId="54AFF7AE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1B159354" w14:textId="77777777" w:rsidR="00E32576" w:rsidRDefault="00E3257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25C1B2CB" w14:textId="77777777" w:rsidR="00E32576" w:rsidRDefault="00E3257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2F4CED8" w14:textId="77777777" w:rsidR="00E32576" w:rsidRDefault="00E32576"/>
                                  </w:tc>
                                </w:tr>
                                <w:tr w:rsidR="00E32576" w14:paraId="58BD6F70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7DBDA56D" w14:textId="21C9104C" w:rsidR="00E32576" w:rsidRPr="006C507D" w:rsidRDefault="00E32576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EA0766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Asma Abdulqader</w:t>
                                      </w:r>
                                    </w:p>
                                    <w:p w14:paraId="6F8030EB" w14:textId="4FF0E4EB" w:rsidR="00E32576" w:rsidRPr="004323E6" w:rsidRDefault="00E32576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EA0766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Maram </w:t>
                                      </w:r>
                                      <w:proofErr w:type="spellStart"/>
                                      <w:r w:rsidR="006B2152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Bawazir</w:t>
                                      </w:r>
                                      <w:proofErr w:type="spellEnd"/>
                                      <w:r w:rsidR="00EA0766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5CA174F" w14:textId="229163C0" w:rsidR="00E32576" w:rsidRPr="006B2152" w:rsidRDefault="00E32576" w:rsidP="006B2152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EA0766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2152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Nadeen </w:t>
                                      </w:r>
                                      <w:r w:rsidR="006B2152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Alshammari</w:t>
                                      </w:r>
                                    </w:p>
                                    <w:p w14:paraId="6E48A327" w14:textId="1103A2FD" w:rsidR="006B2152" w:rsidRDefault="006B2152" w:rsidP="006B2152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Miad </w:t>
                                      </w:r>
                                      <w:proofErr w:type="spellStart"/>
                                      <w:r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Alzhrani</w:t>
                                      </w:r>
                                      <w:proofErr w:type="spellEnd"/>
                                    </w:p>
                                    <w:p w14:paraId="23E19DFC" w14:textId="7C1FCFD1" w:rsidR="006B2152" w:rsidRPr="006C507D" w:rsidRDefault="006B2152" w:rsidP="006B2152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217694B4" w14:textId="77777777" w:rsidR="00E32576" w:rsidRPr="006C507D" w:rsidRDefault="00E32576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D339428" w14:textId="76D3CCB0" w:rsidR="00E32576" w:rsidRPr="006C507D" w:rsidRDefault="00E32576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  <w:r w:rsidR="00EA0766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220043599</w:t>
                                      </w:r>
                                    </w:p>
                                    <w:p w14:paraId="1EC7A969" w14:textId="367D6619" w:rsidR="00E32576" w:rsidRPr="006C507D" w:rsidRDefault="00E32576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EA0766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EA0766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220018729</w:t>
                                      </w:r>
                                    </w:p>
                                    <w:p w14:paraId="53D2DDE9" w14:textId="0489A6C0" w:rsidR="00E32576" w:rsidRDefault="00E32576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2152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2152"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220049011</w:t>
                                      </w:r>
                                    </w:p>
                                    <w:p w14:paraId="6CBAE3AE" w14:textId="32B59788" w:rsidR="006B2152" w:rsidRPr="006C507D" w:rsidRDefault="006B2152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Pr="004323E6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210052413</w:t>
                                      </w:r>
                                    </w:p>
                                  </w:tc>
                                </w:tr>
                                <w:tr w:rsidR="00E32576" w14:paraId="79262857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66904CF" w14:textId="77777777" w:rsidR="00E32576" w:rsidRDefault="00E3257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5EA7355" w14:textId="77777777" w:rsidR="00E32576" w:rsidRDefault="00E3257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7E5760B6" w14:textId="77777777" w:rsidR="00E32576" w:rsidRDefault="00E3257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47E6861E" w14:textId="77777777" w:rsidR="00E32576" w:rsidRDefault="00E32576" w:rsidP="00E32576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0E3455" id="Text Box 15" o:spid="_x0000_s1028" type="#_x0000_t202" alt="contact info" style="position:absolute;margin-left:488.8pt;margin-top:254.9pt;width:540pt;height:108pt;z-index:251701248;visibility:visible;mso-wrap-style:square;mso-width-percent:1282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" o:allowoverlap="f" filled="f" stroked="f" strokeweight=".5pt">
                    <v:textbox inset="0,0,0,0">
                      <w:txbxContent>
                        <w:p w14:paraId="6C15CAE5" w14:textId="024C6CB2" w:rsidR="00E32576" w:rsidRDefault="00000000" w:rsidP="00E32576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A1AD3">
                                <w:t>Student</w:t>
                              </w:r>
                              <w:r w:rsidR="00E32576">
                                <w:t xml:space="preserve"> Details: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E32576" w14:paraId="54AFF7AE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1B159354" w14:textId="77777777" w:rsidR="00E32576" w:rsidRDefault="00E32576"/>
                            </w:tc>
                            <w:tc>
                              <w:tcPr>
                                <w:tcW w:w="1667" w:type="pct"/>
                              </w:tcPr>
                              <w:p w14:paraId="25C1B2CB" w14:textId="77777777" w:rsidR="00E32576" w:rsidRDefault="00E32576"/>
                            </w:tc>
                            <w:tc>
                              <w:tcPr>
                                <w:tcW w:w="1667" w:type="pct"/>
                              </w:tcPr>
                              <w:p w14:paraId="12F4CED8" w14:textId="77777777" w:rsidR="00E32576" w:rsidRDefault="00E32576"/>
                            </w:tc>
                          </w:tr>
                          <w:tr w:rsidR="00E32576" w14:paraId="58BD6F70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7DBDA56D" w14:textId="21C9104C" w:rsidR="00E32576" w:rsidRPr="006C507D" w:rsidRDefault="00E32576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EA0766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Asma Abdulqader</w:t>
                                </w:r>
                              </w:p>
                              <w:p w14:paraId="6F8030EB" w14:textId="4FF0E4EB" w:rsidR="00E32576" w:rsidRPr="004323E6" w:rsidRDefault="00E32576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EA0766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Maram </w:t>
                                </w:r>
                                <w:proofErr w:type="spellStart"/>
                                <w:r w:rsidR="006B2152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Bawazir</w:t>
                                </w:r>
                                <w:proofErr w:type="spellEnd"/>
                                <w:r w:rsidR="00EA0766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5CA174F" w14:textId="229163C0" w:rsidR="00E32576" w:rsidRPr="006B2152" w:rsidRDefault="00E32576" w:rsidP="006B2152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EA076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2152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Nadeen </w:t>
                                </w:r>
                                <w:r w:rsidR="006B2152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Alshammari</w:t>
                                </w:r>
                              </w:p>
                              <w:p w14:paraId="6E48A327" w14:textId="1103A2FD" w:rsidR="006B2152" w:rsidRDefault="006B2152" w:rsidP="006B2152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Miad </w:t>
                                </w:r>
                                <w:proofErr w:type="spellStart"/>
                                <w:r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Alzhrani</w:t>
                                </w:r>
                                <w:proofErr w:type="spellEnd"/>
                              </w:p>
                              <w:p w14:paraId="23E19DFC" w14:textId="7C1FCFD1" w:rsidR="006B2152" w:rsidRPr="006C507D" w:rsidRDefault="006B2152" w:rsidP="006B2152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217694B4" w14:textId="77777777" w:rsidR="00E32576" w:rsidRPr="006C507D" w:rsidRDefault="00E32576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D339428" w14:textId="76D3CCB0" w:rsidR="00E32576" w:rsidRPr="006C507D" w:rsidRDefault="00E32576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  <w:r w:rsidR="00EA0766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220043599</w:t>
                                </w:r>
                              </w:p>
                              <w:p w14:paraId="1EC7A969" w14:textId="367D6619" w:rsidR="00E32576" w:rsidRPr="006C507D" w:rsidRDefault="00E32576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EA076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EA0766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220018729</w:t>
                                </w:r>
                              </w:p>
                              <w:p w14:paraId="53D2DDE9" w14:textId="0489A6C0" w:rsidR="00E32576" w:rsidRDefault="00E32576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215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2152"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220049011</w:t>
                                </w:r>
                              </w:p>
                              <w:p w14:paraId="6CBAE3AE" w14:textId="32B59788" w:rsidR="006B2152" w:rsidRPr="006C507D" w:rsidRDefault="006B2152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Pr="004323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210052413</w:t>
                                </w:r>
                              </w:p>
                            </w:tc>
                          </w:tr>
                          <w:tr w:rsidR="00E32576" w14:paraId="79262857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66904CF" w14:textId="77777777" w:rsidR="00E32576" w:rsidRDefault="00E3257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5EA7355" w14:textId="77777777" w:rsidR="00E32576" w:rsidRDefault="00E3257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7E5760B6" w14:textId="77777777" w:rsidR="00E32576" w:rsidRDefault="00E32576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47E6861E" w14:textId="77777777" w:rsidR="00E32576" w:rsidRDefault="00E32576" w:rsidP="00E32576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E51CCE"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0E3B1AF5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C2749D" w:rsidRPr="0058689F" w:rsidRDefault="00C2749D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742E4" w14:textId="77777777" w:rsidR="007A1CC9" w:rsidRPr="00153B1C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2FDDEE1C" w14:textId="77777777" w:rsidR="007A1CC9" w:rsidRPr="00A779D4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7004745F" w14:textId="2F955A6D" w:rsidR="007A1CC9" w:rsidRPr="0077027A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mark will be given if you try to bypass the SafeAssign (</w:t>
                                  </w:r>
                                  <w:r w:rsidR="007348DC">
                                    <w:rPr>
                                      <w:color w:val="auto"/>
                                    </w:rPr>
                                    <w:t>e.g.,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misspell words, remove spaces between words, hide characters, use different character sets, 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convert text into image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languages other than English or any kind of manipulation).</w:t>
                                  </w:r>
                                </w:p>
                                <w:p w14:paraId="75F1564C" w14:textId="77777777" w:rsidR="007A1CC9" w:rsidRPr="00402BFC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46889021" w14:textId="77777777" w:rsidR="007A1CC9" w:rsidRPr="008F1BD3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 This includes filling your information on the cover page.</w:t>
                                  </w:r>
                                </w:p>
                                <w:p w14:paraId="000E18D6" w14:textId="77777777" w:rsidR="007A1CC9" w:rsidRPr="0077027A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37DB6ADC" w14:textId="77777777" w:rsidR="007A1CC9" w:rsidRPr="0077027A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You MUST show all your work, and text </w:t>
                                  </w:r>
                                  <w:r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question.</w:t>
                                  </w:r>
                                </w:p>
                                <w:p w14:paraId="779F5EB3" w14:textId="77777777" w:rsidR="007A1CC9" w:rsidRPr="0077027A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3800EC45" w14:textId="77777777" w:rsidR="007A1CC9" w:rsidRPr="0077027A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The work should be your own, copying from students or other resources will result in ZERO mark.</w:t>
                                  </w:r>
                                </w:p>
                                <w:p w14:paraId="1674D4A2" w14:textId="77777777" w:rsidR="007A1CC9" w:rsidRPr="00FC40C3" w:rsidRDefault="007A1CC9" w:rsidP="007A1CC9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font for all your answers. </w:t>
                                  </w:r>
                                </w:p>
                                <w:p w14:paraId="49B8EBAD" w14:textId="02ADF2F9" w:rsidR="00C2749D" w:rsidRPr="0077027A" w:rsidRDefault="00C2749D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C2749D" w:rsidRPr="0058689F" w:rsidRDefault="00C2749D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134742E4" w14:textId="77777777" w:rsidR="007A1CC9" w:rsidRPr="00153B1C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2FDDEE1C" w14:textId="77777777" w:rsidR="007A1CC9" w:rsidRPr="00A779D4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7004745F" w14:textId="2F955A6D" w:rsidR="007A1CC9" w:rsidRPr="0077027A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mark will be given if you try to bypass the SafeAssign (</w:t>
                            </w:r>
                            <w:r w:rsidR="007348DC">
                              <w:rPr>
                                <w:color w:val="auto"/>
                              </w:rPr>
                              <w:t>e.g.,</w:t>
                            </w:r>
                            <w:r>
                              <w:rPr>
                                <w:color w:val="auto"/>
                              </w:rPr>
                              <w:t xml:space="preserve"> misspell words, remove spaces between words, hide characters, use different character sets, 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convert text into image </w:t>
                            </w:r>
                            <w:r>
                              <w:rPr>
                                <w:color w:val="auto"/>
                              </w:rPr>
                              <w:t>or languages other than English or any kind of manipulation).</w:t>
                            </w:r>
                          </w:p>
                          <w:p w14:paraId="75F1564C" w14:textId="77777777" w:rsidR="007A1CC9" w:rsidRPr="00402BFC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46889021" w14:textId="77777777" w:rsidR="007A1CC9" w:rsidRPr="008F1BD3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 This includes filling your information on the cover page.</w:t>
                            </w:r>
                          </w:p>
                          <w:p w14:paraId="000E18D6" w14:textId="77777777" w:rsidR="007A1CC9" w:rsidRPr="0077027A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37DB6ADC" w14:textId="77777777" w:rsidR="007A1CC9" w:rsidRPr="0077027A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You MUST show all your work, and text </w:t>
                            </w:r>
                            <w:r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question.</w:t>
                            </w:r>
                          </w:p>
                          <w:p w14:paraId="779F5EB3" w14:textId="77777777" w:rsidR="007A1CC9" w:rsidRPr="0077027A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3800EC45" w14:textId="77777777" w:rsidR="007A1CC9" w:rsidRPr="0077027A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The work should be your own, copying from students or other resources will result in ZERO mark.</w:t>
                            </w:r>
                          </w:p>
                          <w:p w14:paraId="1674D4A2" w14:textId="77777777" w:rsidR="007A1CC9" w:rsidRPr="00FC40C3" w:rsidRDefault="007A1CC9" w:rsidP="007A1CC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font for all your answers. </w:t>
                            </w:r>
                          </w:p>
                          <w:p w14:paraId="49B8EBAD" w14:textId="02ADF2F9" w:rsidR="00C2749D" w:rsidRPr="0077027A" w:rsidRDefault="00C2749D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</w:p>
      </w:sdtContent>
    </w:sdt>
    <w:p w14:paraId="4B165F50" w14:textId="77777777" w:rsidR="00496101" w:rsidRDefault="00496101" w:rsidP="00A6287E">
      <w:pPr>
        <w:spacing w:line="360" w:lineRule="auto"/>
        <w:sectPr w:rsidR="00496101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0203A8F6" w14:textId="4BAFBE43" w:rsidR="00997E27" w:rsidRPr="00875F08" w:rsidRDefault="00AB58E8" w:rsidP="00A6287E">
      <w:pPr>
        <w:pStyle w:val="Heading1"/>
        <w:spacing w:line="360" w:lineRule="auto"/>
        <w:rPr>
          <w:color w:val="FF0000"/>
        </w:rPr>
      </w:pPr>
      <w:r w:rsidRPr="00875F08">
        <w:rPr>
          <w:color w:val="FF0000"/>
        </w:rPr>
        <w:lastRenderedPageBreak/>
        <w:t>Project</w:t>
      </w:r>
      <w:r w:rsidR="00BF4A3A" w:rsidRPr="00875F08">
        <w:rPr>
          <w:color w:val="FF0000"/>
        </w:rPr>
        <w:t xml:space="preserve"> </w:t>
      </w:r>
      <w:r w:rsidR="00772339">
        <w:rPr>
          <w:color w:val="FF0000"/>
        </w:rPr>
        <w:t>Instructions</w:t>
      </w:r>
      <w:r w:rsidR="00997E27" w:rsidRPr="00875F08">
        <w:rPr>
          <w:color w:val="FF0000"/>
        </w:rPr>
        <w:t xml:space="preserve"> </w:t>
      </w:r>
    </w:p>
    <w:p w14:paraId="7717CF24" w14:textId="33D05E82" w:rsidR="00345832" w:rsidRPr="00345832" w:rsidRDefault="00345832" w:rsidP="00A6287E">
      <w:pPr>
        <w:numPr>
          <w:ilvl w:val="0"/>
          <w:numId w:val="6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4583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minimum 3 and </w:t>
      </w:r>
      <w:r w:rsidRPr="00345832">
        <w:rPr>
          <w:rFonts w:ascii="Times New Roman" w:hAnsi="Times New Roman" w:cs="Times New Roman"/>
          <w:color w:val="auto"/>
          <w:sz w:val="24"/>
          <w:szCs w:val="24"/>
        </w:rPr>
        <w:t xml:space="preserve">maximum 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345832">
        <w:rPr>
          <w:rFonts w:ascii="Times New Roman" w:hAnsi="Times New Roman" w:cs="Times New Roman"/>
          <w:color w:val="auto"/>
          <w:sz w:val="24"/>
          <w:szCs w:val="24"/>
        </w:rPr>
        <w:t xml:space="preserve"> students)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DF6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F607E" w:rsidRPr="00923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group member must submit the project individually with all group member names mentioned in the cover page. </w:t>
      </w:r>
    </w:p>
    <w:p w14:paraId="67728A44" w14:textId="67BB31AB" w:rsidR="00345832" w:rsidRPr="00345832" w:rsidRDefault="00345832" w:rsidP="00A6287E">
      <w:pPr>
        <w:numPr>
          <w:ilvl w:val="0"/>
          <w:numId w:val="6"/>
        </w:numPr>
        <w:spacing w:after="117" w:line="360" w:lineRule="auto"/>
        <w:ind w:left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4583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345832">
        <w:rPr>
          <w:rFonts w:ascii="Times New Roman" w:hAnsi="Times New Roman" w:cs="Times New Roman"/>
          <w:b/>
          <w:bCs/>
          <w:color w:val="auto"/>
          <w:sz w:val="24"/>
          <w:szCs w:val="24"/>
        </w:rPr>
        <w:t>worth 1</w:t>
      </w:r>
      <w:r w:rsidR="00D75A2D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34583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Pr="00345832">
        <w:rPr>
          <w:rFonts w:ascii="Times New Roman" w:hAnsi="Times New Roman" w:cs="Times New Roman"/>
          <w:color w:val="auto"/>
          <w:sz w:val="24"/>
          <w:szCs w:val="24"/>
        </w:rPr>
        <w:t>will be distributed as in the following:</w:t>
      </w:r>
    </w:p>
    <w:p w14:paraId="302F4C03" w14:textId="3F06085A" w:rsidR="00345832" w:rsidRPr="00DF607E" w:rsidRDefault="00DB41F6" w:rsidP="00A6287E">
      <w:pPr>
        <w:pStyle w:val="ListParagraph"/>
        <w:numPr>
          <w:ilvl w:val="1"/>
          <w:numId w:val="6"/>
        </w:numPr>
        <w:spacing w:after="117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Identify the entity types, attributes, keys</w:t>
      </w:r>
      <w:r w:rsidR="00345832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</w:t>
      </w:r>
      <w:r w:rsidR="00345832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606B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345832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5DB97445" w14:textId="0181D33B" w:rsidR="00DB41F6" w:rsidRDefault="00DB41F6" w:rsidP="00A6287E">
      <w:pPr>
        <w:pStyle w:val="ListParagraph"/>
        <w:numPr>
          <w:ilvl w:val="1"/>
          <w:numId w:val="6"/>
        </w:numPr>
        <w:spacing w:after="117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Identify the relationship and cardinalities.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06B80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606B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57F3DE34" w14:textId="4CCFB834" w:rsidR="00DF607E" w:rsidRDefault="00DB41F6" w:rsidP="00A6287E">
      <w:pPr>
        <w:pStyle w:val="ListParagraph"/>
        <w:numPr>
          <w:ilvl w:val="1"/>
          <w:numId w:val="6"/>
        </w:numPr>
        <w:spacing w:after="117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Draw the ERD.                </w:t>
      </w:r>
      <w:r w:rsidR="00DF607E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7D13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    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</w:t>
      </w:r>
      <w:r w:rsidR="00DF607E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F607E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606B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DF607E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183EBDA" w14:textId="43FAD6B8" w:rsidR="00345832" w:rsidRPr="00345832" w:rsidRDefault="00DB41F6" w:rsidP="00A6287E">
      <w:pPr>
        <w:pStyle w:val="ListParagraph"/>
        <w:numPr>
          <w:ilvl w:val="1"/>
          <w:numId w:val="6"/>
        </w:numPr>
        <w:spacing w:after="117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Schemas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before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45832" w:rsidRPr="00345832">
        <w:rPr>
          <w:rFonts w:ascii="Times New Roman" w:hAnsi="Times New Roman" w:cs="Times New Roman"/>
          <w:color w:val="auto"/>
          <w:sz w:val="24"/>
          <w:szCs w:val="24"/>
        </w:rPr>
        <w:t>Normaliz</w:t>
      </w:r>
      <w:r w:rsidR="00DF607E">
        <w:rPr>
          <w:rFonts w:ascii="Times New Roman" w:hAnsi="Times New Roman" w:cs="Times New Roman"/>
          <w:color w:val="auto"/>
          <w:sz w:val="24"/>
          <w:szCs w:val="24"/>
        </w:rPr>
        <w:t>ation</w:t>
      </w:r>
      <w:r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7D1338">
        <w:rPr>
          <w:rFonts w:ascii="Times New Roman" w:hAnsi="Times New Roman" w:cs="Times New Roman"/>
          <w:color w:val="auto"/>
          <w:sz w:val="24"/>
          <w:szCs w:val="24"/>
        </w:rPr>
        <w:t xml:space="preserve">            </w:t>
      </w:r>
      <w:r w:rsidR="007D1338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</w:t>
      </w:r>
      <w:r w:rsidR="007D13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D1338" w:rsidRPr="007708A6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(</w:t>
      </w:r>
      <w:r w:rsidR="00D75A2D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1.5</w:t>
      </w:r>
      <w:r w:rsidR="007D1338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5CFBDF16" w14:textId="1FE686E6" w:rsidR="00345832" w:rsidRDefault="00DB41F6" w:rsidP="00A6287E">
      <w:pPr>
        <w:pStyle w:val="ListParagraph"/>
        <w:numPr>
          <w:ilvl w:val="1"/>
          <w:numId w:val="6"/>
        </w:numPr>
        <w:spacing w:after="0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Schemas after Normalization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.                 </w:t>
      </w:r>
      <w:r w:rsidR="00606B80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606B80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         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75A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1.5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7AAF0010" w14:textId="4CAB9367" w:rsidR="00DB41F6" w:rsidRDefault="00DB41F6" w:rsidP="00A6287E">
      <w:pPr>
        <w:pStyle w:val="ListParagraph"/>
        <w:numPr>
          <w:ilvl w:val="1"/>
          <w:numId w:val="6"/>
        </w:numPr>
        <w:spacing w:after="0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Create the tables</w:t>
      </w:r>
      <w:r w:rsidR="00606B80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</w:t>
      </w:r>
      <w:r w:rsidR="00606B80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606B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1.5</w:t>
      </w:r>
      <w:r w:rsidR="00606B80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  <w:r w:rsidR="00606B8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</w:t>
      </w:r>
    </w:p>
    <w:p w14:paraId="45AA477A" w14:textId="499D0757" w:rsidR="00345832" w:rsidRPr="00345832" w:rsidRDefault="00DB41F6" w:rsidP="00A6287E">
      <w:pPr>
        <w:pStyle w:val="ListParagraph"/>
        <w:numPr>
          <w:ilvl w:val="1"/>
          <w:numId w:val="6"/>
        </w:numPr>
        <w:spacing w:after="0" w:line="360" w:lineRule="auto"/>
        <w:ind w:left="936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</w:t>
      </w:r>
      <w:r w:rsidR="00345832" w:rsidRPr="00345832">
        <w:rPr>
          <w:rFonts w:ascii="Times New Roman" w:hAnsi="Times New Roman" w:cs="Times New Roman"/>
          <w:color w:val="auto"/>
          <w:sz w:val="24"/>
          <w:szCs w:val="24"/>
        </w:rPr>
        <w:t xml:space="preserve">opulate your tables with at least 5 rows.           </w:t>
      </w:r>
      <w:r w:rsidR="007D1338">
        <w:rPr>
          <w:rFonts w:ascii="Times New Roman" w:hAnsi="Times New Roman" w:cs="Times New Roman"/>
          <w:color w:val="auto"/>
          <w:sz w:val="24"/>
          <w:szCs w:val="24"/>
        </w:rPr>
        <w:t xml:space="preserve">             </w:t>
      </w:r>
      <w:r w:rsidR="00345832" w:rsidRPr="0034583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606B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1.5</w:t>
      </w:r>
      <w:r w:rsidR="00345832" w:rsidRPr="003458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2913CFE" w14:textId="48E23492" w:rsidR="00345832" w:rsidRDefault="00345832" w:rsidP="00A6287E">
      <w:pPr>
        <w:pStyle w:val="ListParagraph"/>
        <w:numPr>
          <w:ilvl w:val="1"/>
          <w:numId w:val="6"/>
        </w:numPr>
        <w:spacing w:after="117" w:line="360" w:lineRule="auto"/>
        <w:ind w:left="936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45832">
        <w:rPr>
          <w:rFonts w:ascii="Times New Roman" w:hAnsi="Times New Roman" w:cs="Times New Roman"/>
          <w:color w:val="auto"/>
          <w:sz w:val="24"/>
          <w:szCs w:val="24"/>
        </w:rPr>
        <w:t>Execute the</w:t>
      </w:r>
      <w:r w:rsidR="007D1338">
        <w:rPr>
          <w:rFonts w:ascii="Times New Roman" w:hAnsi="Times New Roman" w:cs="Times New Roman"/>
          <w:color w:val="auto"/>
          <w:sz w:val="24"/>
          <w:szCs w:val="24"/>
        </w:rPr>
        <w:t xml:space="preserve"> requested sample queries. </w:t>
      </w:r>
      <w:r w:rsidR="007D1338" w:rsidRPr="00DF607E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</w:t>
      </w:r>
      <w:r w:rsidR="007D1338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7D1338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7D1338" w:rsidRPr="00DF60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46BD9799" w14:textId="32B895D9" w:rsidR="007708A6" w:rsidRPr="005D7374" w:rsidRDefault="00345832" w:rsidP="00A6287E">
      <w:pPr>
        <w:numPr>
          <w:ilvl w:val="0"/>
          <w:numId w:val="6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76984">
        <w:rPr>
          <w:rFonts w:ascii="Times New Roman" w:hAnsi="Times New Roman" w:cs="Times New Roman"/>
          <w:sz w:val="24"/>
          <w:szCs w:val="24"/>
        </w:rPr>
        <w:t xml:space="preserve">Each student </w:t>
      </w:r>
      <w:r w:rsidR="007708A6" w:rsidRPr="00D76984">
        <w:rPr>
          <w:rFonts w:ascii="Times New Roman" w:hAnsi="Times New Roman" w:cs="Times New Roman"/>
          <w:sz w:val="24"/>
          <w:szCs w:val="24"/>
        </w:rPr>
        <w:t>must</w:t>
      </w:r>
      <w:r w:rsidRPr="00D76984">
        <w:rPr>
          <w:rFonts w:ascii="Times New Roman" w:hAnsi="Times New Roman" w:cs="Times New Roman"/>
          <w:sz w:val="24"/>
          <w:szCs w:val="24"/>
        </w:rPr>
        <w:t xml:space="preserve"> submit one report about his/her chosen Project via the Blackboard </w:t>
      </w:r>
      <w:r w:rsidRPr="00C72DF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72DF9">
        <w:rPr>
          <w:rFonts w:ascii="Times New Roman" w:hAnsi="Times New Roman" w:cs="Times New Roman"/>
          <w:b/>
          <w:color w:val="FF0000"/>
          <w:sz w:val="24"/>
          <w:szCs w:val="24"/>
        </w:rPr>
        <w:t>Email submission will not be accepted which will be awarded ZERO marks</w:t>
      </w:r>
      <w:r w:rsidRPr="00C72DF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D76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D3225A" w14:textId="77777777" w:rsidR="00D75A2D" w:rsidRPr="00D75A2D" w:rsidRDefault="00345832" w:rsidP="00A6287E">
      <w:pPr>
        <w:numPr>
          <w:ilvl w:val="0"/>
          <w:numId w:val="6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D75A2D">
        <w:rPr>
          <w:rFonts w:ascii="Times New Roman" w:hAnsi="Times New Roman" w:cs="Times New Roman"/>
          <w:sz w:val="24"/>
          <w:szCs w:val="24"/>
        </w:rPr>
        <w:t xml:space="preserve">Screenshots </w:t>
      </w:r>
      <w:r w:rsidR="00D75A2D" w:rsidRPr="00D75A2D">
        <w:rPr>
          <w:rFonts w:ascii="Times New Roman" w:hAnsi="Times New Roman" w:cs="Times New Roman"/>
          <w:sz w:val="24"/>
          <w:szCs w:val="24"/>
        </w:rPr>
        <w:t>for answering SQL questions (</w:t>
      </w:r>
      <w:r w:rsidR="00D75A2D" w:rsidRPr="00D75A2D">
        <w:rPr>
          <w:rFonts w:ascii="Times New Roman" w:hAnsi="Times New Roman" w:cs="Times New Roman"/>
          <w:b/>
          <w:bCs/>
          <w:sz w:val="24"/>
          <w:szCs w:val="24"/>
        </w:rPr>
        <w:t>f, g, and h</w:t>
      </w:r>
      <w:r w:rsidR="00D75A2D" w:rsidRPr="00D75A2D">
        <w:rPr>
          <w:rFonts w:ascii="Times New Roman" w:hAnsi="Times New Roman" w:cs="Times New Roman"/>
          <w:sz w:val="24"/>
          <w:szCs w:val="24"/>
        </w:rPr>
        <w:t>).</w:t>
      </w:r>
    </w:p>
    <w:p w14:paraId="7263C881" w14:textId="382FF4E7" w:rsidR="00345832" w:rsidRPr="00D75A2D" w:rsidRDefault="00345832" w:rsidP="00A6287E">
      <w:pPr>
        <w:numPr>
          <w:ilvl w:val="0"/>
          <w:numId w:val="6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D75A2D">
        <w:rPr>
          <w:rFonts w:ascii="Times New Roman" w:hAnsi="Times New Roman" w:cs="Times New Roman"/>
          <w:sz w:val="24"/>
          <w:szCs w:val="24"/>
        </w:rPr>
        <w:t>You</w:t>
      </w:r>
      <w:r w:rsidRPr="00D75A2D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well presented; marks may be reduced for poor presentation. This includes filling your information on the cover page.</w:t>
      </w:r>
    </w:p>
    <w:p w14:paraId="790FF50C" w14:textId="77777777" w:rsidR="00345832" w:rsidRPr="00D76984" w:rsidRDefault="00345832" w:rsidP="00A6287E">
      <w:pPr>
        <w:numPr>
          <w:ilvl w:val="0"/>
          <w:numId w:val="6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D76984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C72DF9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D76984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image, unless specified otherwise by the question.</w:t>
      </w:r>
    </w:p>
    <w:p w14:paraId="7438B4AF" w14:textId="77777777" w:rsidR="00345832" w:rsidRPr="00C72DF9" w:rsidRDefault="00345832" w:rsidP="00A6287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C72DF9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C72DF9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3E7889FF" w14:textId="77777777" w:rsidR="00345832" w:rsidRPr="00C72DF9" w:rsidRDefault="00345832" w:rsidP="00A6287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D76984">
        <w:rPr>
          <w:rFonts w:ascii="Times New Roman" w:hAnsi="Times New Roman" w:cs="Times New Roman"/>
          <w:color w:val="auto"/>
          <w:sz w:val="24"/>
          <w:szCs w:val="24"/>
        </w:rPr>
        <w:t xml:space="preserve">The work should be your own, </w:t>
      </w:r>
      <w:r w:rsidRPr="00C72DF9">
        <w:rPr>
          <w:rFonts w:ascii="Times New Roman" w:hAnsi="Times New Roman" w:cs="Times New Roman"/>
          <w:b/>
          <w:color w:val="FF0000"/>
          <w:sz w:val="24"/>
          <w:szCs w:val="24"/>
        </w:rPr>
        <w:t>copying from students or other resources will result in ZERO marks</w:t>
      </w:r>
      <w:r w:rsidRPr="00C72DF9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FB45ADA" w14:textId="0E0E0949" w:rsidR="00345832" w:rsidRDefault="00345832" w:rsidP="00A6287E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B204E5D" w14:textId="3B3FD417" w:rsidR="00873600" w:rsidRPr="00873600" w:rsidRDefault="00B607A4" w:rsidP="00A6287E">
      <w:pPr>
        <w:pStyle w:val="Heading1"/>
        <w:spacing w:line="360" w:lineRule="auto"/>
        <w:rPr>
          <w:rFonts w:ascii="Times New Roman" w:hAnsi="Times New Roman" w:cs="Times New Roman"/>
        </w:rPr>
      </w:pPr>
      <w:r w:rsidRPr="003F7918">
        <w:rPr>
          <w:rFonts w:ascii="Times New Roman" w:hAnsi="Times New Roman" w:cs="Times New Roman"/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99200" behindDoc="0" locked="0" layoutInCell="1" allowOverlap="1" wp14:anchorId="2155BCCF" wp14:editId="217CE9AB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8" name="Text Box 8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DD936" w14:textId="1812FAB3" w:rsidR="00C2749D" w:rsidRDefault="00C2749D" w:rsidP="00B607A4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01468A4E" w14:textId="77777777" w:rsidR="00B93468" w:rsidRDefault="00B93468" w:rsidP="00E77F9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2B286D1C" w14:textId="3FC84687" w:rsidR="00C2749D" w:rsidRDefault="00C2749D" w:rsidP="00E77F9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w:bookmarkStart w:id="1" w:name="_Hlk83660964"/>
                            <w:r w:rsidRPr="003F79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346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7F63AABE" w14:textId="299CEBD1" w:rsid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B93468"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Design a database starting from the conceptual design to the implementation of database schemas.</w:t>
                            </w:r>
                          </w:p>
                          <w:p w14:paraId="040F6C46" w14:textId="28CEA72B" w:rsid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1AEFDA11" w14:textId="77777777" w:rsidR="00B93468" w:rsidRP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22A4B857" w14:textId="71B23180" w:rsidR="00B93468" w:rsidRP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B93468">
                              <w:rPr>
                                <w:i/>
                                <w:iCs/>
                                <w:color w:val="FF0000"/>
                              </w:rPr>
                              <w:t>LO</w:t>
                            </w:r>
                            <w:r>
                              <w:t xml:space="preserve"> </w:t>
                            </w:r>
                            <w:r w:rsidRPr="00B93468"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3</w:t>
                            </w:r>
                          </w:p>
                          <w:p w14:paraId="5C21FF73" w14:textId="40B3B84A" w:rsidR="00B93468" w:rsidRP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1CAEB9A1" w14:textId="77777777" w:rsidR="00B93468" w:rsidRP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B93468"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Create Entity-Relationship model, Relational model, and write SQL queries.</w:t>
                            </w:r>
                          </w:p>
                          <w:p w14:paraId="49B1BA7C" w14:textId="77777777" w:rsidR="00B93468" w:rsidRPr="00B93468" w:rsidRDefault="00B93468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3878EE0D" w14:textId="17B9122D" w:rsidR="00C2749D" w:rsidRPr="00B93468" w:rsidRDefault="00C2749D" w:rsidP="00B9346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12514DA7" w14:textId="77777777" w:rsidR="00C2749D" w:rsidRDefault="00C2749D" w:rsidP="00B607A4"/>
                          <w:bookmarkEnd w:id="1"/>
                          <w:p w14:paraId="541CCCD8" w14:textId="77777777" w:rsidR="00C2749D" w:rsidRDefault="00C2749D" w:rsidP="00B607A4"/>
                          <w:p w14:paraId="6FEB57C0" w14:textId="77777777" w:rsidR="00C2749D" w:rsidRDefault="00C2749D" w:rsidP="00B607A4"/>
                          <w:p w14:paraId="3292666C" w14:textId="77777777" w:rsidR="00C2749D" w:rsidRDefault="00C2749D" w:rsidP="00B607A4"/>
                          <w:p w14:paraId="357018DF" w14:textId="77777777" w:rsidR="00C2749D" w:rsidRDefault="00C2749D" w:rsidP="00B607A4"/>
                          <w:p w14:paraId="28770279" w14:textId="77777777" w:rsidR="00C2749D" w:rsidRPr="00FB3FB6" w:rsidRDefault="00C2749D" w:rsidP="00B607A4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2155BCCF" id="Text Box 8" o:spid="_x0000_s1032" type="#_x0000_t202" alt="Sidebar" style="position:absolute;margin-left:0;margin-top:0;width:98.25pt;height:181.45pt;z-index:251699200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" filled="f" stroked="f" strokeweight=".5pt">
                <v:textbox inset="3.6pt,0,3.6pt,0">
                  <w:txbxContent>
                    <w:p w14:paraId="60ADD936" w14:textId="1812FAB3" w:rsidR="00C2749D" w:rsidRDefault="00C2749D" w:rsidP="00B607A4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01468A4E" w14:textId="77777777" w:rsidR="00B93468" w:rsidRDefault="00B93468" w:rsidP="00E77F9F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</w:pPr>
                    </w:p>
                    <w:p w14:paraId="2B286D1C" w14:textId="3FC84687" w:rsidR="00C2749D" w:rsidRDefault="00C2749D" w:rsidP="00E77F9F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</w:pPr>
                      <w:bookmarkStart w:id="2" w:name="_Hlk83660964"/>
                      <w:r w:rsidRPr="003F7918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>LO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B93468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  <w:p w14:paraId="7F63AABE" w14:textId="299CEBD1" w:rsid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r w:rsidRPr="00B93468"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  <w:t>Design a database starting from the conceptual design to the implementation of database schemas.</w:t>
                      </w:r>
                    </w:p>
                    <w:p w14:paraId="040F6C46" w14:textId="28CEA72B" w:rsid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1AEFDA11" w14:textId="77777777" w:rsidR="00B93468" w:rsidRP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22A4B857" w14:textId="71B23180" w:rsidR="00B93468" w:rsidRP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r w:rsidRPr="00B93468">
                        <w:rPr>
                          <w:i/>
                          <w:iCs/>
                          <w:color w:val="FF0000"/>
                        </w:rPr>
                        <w:t>LO</w:t>
                      </w:r>
                      <w:r>
                        <w:t xml:space="preserve"> </w:t>
                      </w:r>
                      <w:r w:rsidRPr="00B93468"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  <w:t>3</w:t>
                      </w:r>
                    </w:p>
                    <w:p w14:paraId="5C21FF73" w14:textId="40B3B84A" w:rsidR="00B93468" w:rsidRP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1CAEB9A1" w14:textId="77777777" w:rsidR="00B93468" w:rsidRP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r w:rsidRPr="00B93468"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  <w:t>Create Entity-Relationship model, Relational model, and write SQL queries.</w:t>
                      </w:r>
                    </w:p>
                    <w:p w14:paraId="49B1BA7C" w14:textId="77777777" w:rsidR="00B93468" w:rsidRPr="00B93468" w:rsidRDefault="00B93468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3878EE0D" w14:textId="17B9122D" w:rsidR="00C2749D" w:rsidRPr="00B93468" w:rsidRDefault="00C2749D" w:rsidP="00B9346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12514DA7" w14:textId="77777777" w:rsidR="00C2749D" w:rsidRDefault="00C2749D" w:rsidP="00B607A4"/>
                    <w:bookmarkEnd w:id="2"/>
                    <w:p w14:paraId="541CCCD8" w14:textId="77777777" w:rsidR="00C2749D" w:rsidRDefault="00C2749D" w:rsidP="00B607A4"/>
                    <w:p w14:paraId="6FEB57C0" w14:textId="77777777" w:rsidR="00C2749D" w:rsidRDefault="00C2749D" w:rsidP="00B607A4"/>
                    <w:p w14:paraId="3292666C" w14:textId="77777777" w:rsidR="00C2749D" w:rsidRDefault="00C2749D" w:rsidP="00B607A4"/>
                    <w:p w14:paraId="357018DF" w14:textId="77777777" w:rsidR="00C2749D" w:rsidRDefault="00C2749D" w:rsidP="00B607A4"/>
                    <w:p w14:paraId="28770279" w14:textId="77777777" w:rsidR="00C2749D" w:rsidRPr="00FB3FB6" w:rsidRDefault="00C2749D" w:rsidP="00B607A4">
                      <w:pPr>
                        <w:jc w:val="center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462900">
        <w:rPr>
          <w:rFonts w:ascii="Times New Roman" w:hAnsi="Times New Roman" w:cs="Times New Roman"/>
        </w:rPr>
        <w:t xml:space="preserve"> </w:t>
      </w:r>
      <w:r w:rsidR="00873600" w:rsidRPr="00873600">
        <w:rPr>
          <w:rFonts w:ascii="Times New Roman" w:hAnsi="Times New Roman" w:cs="Times New Roman"/>
        </w:rPr>
        <w:t>Online Bookstore Management System</w:t>
      </w:r>
    </w:p>
    <w:p w14:paraId="7A0116C7" w14:textId="2D0696E2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321140623"/>
      <w:r w:rsidRPr="00030F69">
        <w:rPr>
          <w:rFonts w:ascii="Times New Roman" w:hAnsi="Times New Roman" w:cs="Times New Roman"/>
          <w:sz w:val="24"/>
          <w:szCs w:val="24"/>
        </w:rPr>
        <w:t>Consider an online bookstore that sells a variety of books to customers. The bookstore requires a database system to manage its inventory, customer orders, shipping information, and book details. The data requirements for the system are outlined below:</w:t>
      </w:r>
    </w:p>
    <w:p w14:paraId="16D3C4A9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1. Book Inventory Management:</w:t>
      </w:r>
    </w:p>
    <w:p w14:paraId="552C3E51" w14:textId="77777777" w:rsidR="00030F69" w:rsidRPr="00030F69" w:rsidRDefault="00030F69" w:rsidP="00A6287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Each book in the inventory is identified by a unique ISBN, title, author, genre, publication date, price, and quantity available.</w:t>
      </w:r>
    </w:p>
    <w:p w14:paraId="1D5F88BD" w14:textId="77777777" w:rsidR="00030F69" w:rsidRPr="00030F69" w:rsidRDefault="00030F69" w:rsidP="00A6287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The system tracks the stock levels of each book and alerts when the stock is low.</w:t>
      </w:r>
    </w:p>
    <w:p w14:paraId="750D6FEE" w14:textId="77777777" w:rsidR="00030F69" w:rsidRPr="00030F69" w:rsidRDefault="00030F69" w:rsidP="00A6287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It maintains information on book categories and subcategories for easy classification.</w:t>
      </w:r>
    </w:p>
    <w:p w14:paraId="1F8C0349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2. Customer Order Processing:</w:t>
      </w:r>
    </w:p>
    <w:p w14:paraId="5966CAE1" w14:textId="77777777" w:rsidR="00030F69" w:rsidRPr="00030F69" w:rsidRDefault="00030F69" w:rsidP="00A6287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Customers can place orders for books by providing their details such as name, shipping address, contact number, and email.</w:t>
      </w:r>
    </w:p>
    <w:p w14:paraId="5781FEE4" w14:textId="77777777" w:rsidR="00030F69" w:rsidRPr="00030F69" w:rsidRDefault="00030F69" w:rsidP="00A6287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The system records each customer's order history, including the books purchased, order date, and total amount.</w:t>
      </w:r>
    </w:p>
    <w:p w14:paraId="311C52E9" w14:textId="77777777" w:rsidR="00030F69" w:rsidRPr="00030F69" w:rsidRDefault="00030F69" w:rsidP="00A6287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It generates invoices for each order and tracks the payment status.</w:t>
      </w:r>
    </w:p>
    <w:p w14:paraId="26A58592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3. Shipping and Delivery:</w:t>
      </w:r>
    </w:p>
    <w:p w14:paraId="3701EC1C" w14:textId="77777777" w:rsidR="00030F69" w:rsidRPr="00030F69" w:rsidRDefault="00030F69" w:rsidP="00A6287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The system manages shipping information, including the shipping address, delivery status, and tracking number.</w:t>
      </w:r>
    </w:p>
    <w:p w14:paraId="5FCBBF3E" w14:textId="77777777" w:rsidR="00030F69" w:rsidRPr="00030F69" w:rsidRDefault="00030F69" w:rsidP="00A6287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It calculates shipping costs based on the customer's location and the weight of the books in the order.</w:t>
      </w:r>
    </w:p>
    <w:p w14:paraId="26749BE5" w14:textId="77777777" w:rsidR="00030F69" w:rsidRPr="00030F69" w:rsidRDefault="00030F69" w:rsidP="00A6287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lastRenderedPageBreak/>
        <w:t>It provides estimated delivery dates and updates customers on the order status.</w:t>
      </w:r>
    </w:p>
    <w:p w14:paraId="628D6905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4. Book Details and Reviews:</w:t>
      </w:r>
    </w:p>
    <w:p w14:paraId="6602D3EF" w14:textId="77777777" w:rsidR="00030F69" w:rsidRPr="00030F69" w:rsidRDefault="00030F69" w:rsidP="00A6287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The system stores detailed information about each book, including a brief description, cover image, ratings, and reviews.</w:t>
      </w:r>
    </w:p>
    <w:p w14:paraId="15895FFA" w14:textId="77777777" w:rsidR="00030F69" w:rsidRPr="00030F69" w:rsidRDefault="00030F69" w:rsidP="00A6287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Customers can rate and review books they have purchased, which helps in recommending books to other customers.</w:t>
      </w:r>
    </w:p>
    <w:p w14:paraId="5233BFBA" w14:textId="77777777" w:rsidR="00030F69" w:rsidRPr="00030F69" w:rsidRDefault="00030F69" w:rsidP="00A6287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It tracks popular books, best sellers, and new arrivals for marketing and promotion purposes.</w:t>
      </w:r>
    </w:p>
    <w:p w14:paraId="264F2E78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5. Customer Accounts and Preferences:</w:t>
      </w:r>
    </w:p>
    <w:p w14:paraId="46B67AA6" w14:textId="77777777" w:rsidR="00030F69" w:rsidRPr="00030F69" w:rsidRDefault="00030F69" w:rsidP="00A6287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Customers can create accounts on the platform to manage their orders, wish lists, and preferences.</w:t>
      </w:r>
    </w:p>
    <w:p w14:paraId="618C0FF7" w14:textId="77777777" w:rsidR="00030F69" w:rsidRPr="00030F69" w:rsidRDefault="00030F69" w:rsidP="00A6287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The system stores customer preferences such as favorite genres, authors, and recommendations based on past purchases.</w:t>
      </w:r>
    </w:p>
    <w:p w14:paraId="554D5284" w14:textId="77777777" w:rsidR="00030F69" w:rsidRPr="00030F69" w:rsidRDefault="00030F69" w:rsidP="00A6287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It allows customers to update their account information, password, and communication preferences.</w:t>
      </w:r>
    </w:p>
    <w:p w14:paraId="12637F5A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195AAB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F69">
        <w:rPr>
          <w:rFonts w:ascii="Times New Roman" w:hAnsi="Times New Roman" w:cs="Times New Roman"/>
          <w:sz w:val="24"/>
          <w:szCs w:val="24"/>
        </w:rPr>
        <w:t>By implementing a robust database system for the online bookstore, the management can efficiently handle book inventory, customer orders, and enhance the overall shopping experience for book enthusiasts.</w:t>
      </w:r>
    </w:p>
    <w:p w14:paraId="7DB803B8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73B37D" w14:textId="77777777" w:rsidR="00030F69" w:rsidRPr="00030F69" w:rsidRDefault="00030F69" w:rsidP="00A628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5BEC46" w14:textId="77777777" w:rsidR="007A1CC9" w:rsidRPr="002F6658" w:rsidRDefault="007A1CC9" w:rsidP="00A6287E">
      <w:pPr>
        <w:pStyle w:val="Signature"/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US"/>
        </w:rPr>
      </w:pPr>
    </w:p>
    <w:p w14:paraId="4BD4AC9D" w14:textId="3F1FEF11" w:rsidR="0027664D" w:rsidRPr="007242F5" w:rsidRDefault="007242F5" w:rsidP="007242F5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D79A5">
        <w:rPr>
          <w:rFonts w:ascii="Times New Roman" w:hAnsi="Times New Roman" w:cs="Times New Roman"/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79A76518" wp14:editId="7E43D326">
                <wp:simplePos x="0" y="0"/>
                <wp:positionH relativeFrom="page">
                  <wp:align>right</wp:align>
                </wp:positionH>
                <wp:positionV relativeFrom="margin">
                  <wp:posOffset>835660</wp:posOffset>
                </wp:positionV>
                <wp:extent cx="7458075" cy="7381875"/>
                <wp:effectExtent l="0" t="0" r="0" b="9525"/>
                <wp:wrapSquare wrapText="largest"/>
                <wp:docPr id="21" name="Text Box 21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8075" cy="738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71D0D" w14:textId="77777777" w:rsidR="00B93468" w:rsidRDefault="00B93468" w:rsidP="00B93468"/>
                          <w:p w14:paraId="19234FDA" w14:textId="4A651CB6" w:rsidR="00C2749D" w:rsidRPr="007242F5" w:rsidRDefault="007242F5" w:rsidP="007242F5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16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27F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Fill the table below with all the Entities based on the given requirements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ABB2646" w14:textId="77777777" w:rsidR="00C2749D" w:rsidRDefault="00C2749D" w:rsidP="00FB3FB6"/>
                          <w:tbl>
                            <w:tblPr>
                              <w:tblStyle w:val="FinancialTable"/>
                              <w:tblW w:w="8404" w:type="dxa"/>
                              <w:tblInd w:w="10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8"/>
                              <w:gridCol w:w="4310"/>
                              <w:gridCol w:w="2866"/>
                            </w:tblGrid>
                            <w:tr w:rsidR="007242F5" w14:paraId="586D2F89" w14:textId="77777777" w:rsidTr="007242F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6E726A3" w14:textId="77777777" w:rsidR="007242F5" w:rsidRPr="00982ADD" w:rsidRDefault="007242F5" w:rsidP="007242F5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>Entity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C2107D" w14:textId="77777777" w:rsidR="007242F5" w:rsidRPr="00982ADD" w:rsidRDefault="007242F5" w:rsidP="007242F5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>Attributes of the Entity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FF33A6" w14:textId="77777777" w:rsidR="007242F5" w:rsidRPr="00982ADD" w:rsidRDefault="007242F5" w:rsidP="007242F5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7242F5" w14:paraId="603C6CEE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FC57881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ACCF9F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ISBN, title, author, genre, publication date, price, quantity available, description, cover image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1A5C9D2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ISBN (Primary Key)</w:t>
                                  </w:r>
                                </w:p>
                              </w:tc>
                            </w:tr>
                            <w:tr w:rsidR="007242F5" w14:paraId="0E1A8818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92BD908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Inventory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231B0F7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ISBN, stock level, alert threshold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75EE23F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ISBN (Foreign Key)</w:t>
                                  </w:r>
                                </w:p>
                              </w:tc>
                            </w:tr>
                            <w:tr w:rsidR="007242F5" w14:paraId="6280C6FE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AE3C847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F87112C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Customer ID, name, shipping address, contact number, email, favorite genres, favorite authors, communication preferences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BAACCD3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Customer ID (Primary Key)</w:t>
                                  </w:r>
                                </w:p>
                              </w:tc>
                            </w:tr>
                            <w:tr w:rsidR="007242F5" w14:paraId="5C8F9DF9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15EE05C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FD1D3FC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Order ID, customer ID, order date, total amount, payment status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FBE249F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Order ID (Primary Key)</w:t>
                                  </w:r>
                                </w:p>
                              </w:tc>
                            </w:tr>
                            <w:tr w:rsidR="007242F5" w14:paraId="60398069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CAC301D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Order Item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4BE91D1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Order ID, ISBN, quantity, unit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DECCB20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Order ID, ISBN (Composite Key)</w:t>
                                  </w:r>
                                </w:p>
                              </w:tc>
                            </w:tr>
                            <w:tr w:rsidR="007242F5" w14:paraId="6155017C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9002AAB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Shipping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6719287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Shipping ID, order ID, shipping address, delivery status, tracking number, shipping cost, estimated delivery date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0F058F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Shipping ID (Primary Key), Order ID (Foreign Key)</w:t>
                                  </w:r>
                                </w:p>
                              </w:tc>
                            </w:tr>
                            <w:tr w:rsidR="007242F5" w14:paraId="34A12DDB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526D747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Review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E1D817C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Review ID, customer ID, ISBN, rating, review text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CFD187D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Review ID (Primary Key), Customer ID (Foreign Key), ISBN (Foreign Key)</w:t>
                                  </w:r>
                                </w:p>
                              </w:tc>
                            </w:tr>
                            <w:tr w:rsidR="007242F5" w14:paraId="6CD8A056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668F81C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40323F0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Category ID, category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78678E5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Category ID (Primary Key)</w:t>
                                  </w:r>
                                </w:p>
                              </w:tc>
                            </w:tr>
                            <w:tr w:rsidR="007242F5" w14:paraId="4A24A646" w14:textId="77777777" w:rsidTr="007242F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D8BF775" w14:textId="77777777" w:rsidR="007242F5" w:rsidRPr="00982ADD" w:rsidRDefault="007242F5" w:rsidP="007242F5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 w:val="0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982ADD">
                                    <w:rPr>
                                      <w:rStyle w:val="Strong"/>
                                      <w:rFonts w:ascii="Times New Roman" w:hAnsi="Times New Roman" w:cs="Times New Roman"/>
                                      <w:b/>
                                      <w:bCs w:val="0"/>
                                      <w:color w:val="002060"/>
                                      <w:sz w:val="24"/>
                                      <w:szCs w:val="24"/>
                                    </w:rPr>
                                    <w:t>Wishlist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A112DB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Wishlist ID, customer ID, ISBN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75D1CBE" w14:textId="77777777" w:rsidR="007242F5" w:rsidRPr="00982ADD" w:rsidRDefault="007242F5" w:rsidP="007242F5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</w:pPr>
                                  <w:r w:rsidRPr="00982ADD">
                                    <w:rPr>
                                      <w:rFonts w:ascii="Times New Roman" w:hAnsi="Times New Roman" w:cs="Times New Roman"/>
                                      <w:color w:val="7030A0"/>
                                    </w:rPr>
                                    <w:t>Wishlist ID (Primary Key), Customer ID (Foreign Key), ISBN (Foreign Key)</w:t>
                                  </w:r>
                                </w:p>
                              </w:tc>
                            </w:tr>
                          </w:tbl>
                          <w:p w14:paraId="78B84197" w14:textId="77777777" w:rsidR="00C2749D" w:rsidRDefault="00C2749D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76518" id="Text Box 21" o:spid="_x0000_s1033" type="#_x0000_t202" alt="Sidebar" style="position:absolute;margin-left:536.05pt;margin-top:65.8pt;width:587.25pt;height:581.25pt;z-index:251681792;visibility:visible;mso-wrap-style:square;mso-width-percent:0;mso-height-percent:0;mso-wrap-distance-left:14.4pt;mso-wrap-distance-top:0;mso-wrap-distance-right:14.4pt;mso-wrap-distance-bottom:3in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" filled="f" stroked="f" strokeweight=".5pt">
                <v:textbox inset="3.6pt,0,3.6pt,0">
                  <w:txbxContent>
                    <w:p w14:paraId="45B71D0D" w14:textId="77777777" w:rsidR="00B93468" w:rsidRDefault="00B93468" w:rsidP="00B93468"/>
                    <w:p w14:paraId="19234FDA" w14:textId="4A651CB6" w:rsidR="00C2749D" w:rsidRPr="007242F5" w:rsidRDefault="007242F5" w:rsidP="007242F5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16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27F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Fill the table below with all the Entities based on the given requirements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7ABB2646" w14:textId="77777777" w:rsidR="00C2749D" w:rsidRDefault="00C2749D" w:rsidP="00FB3FB6"/>
                    <w:tbl>
                      <w:tblPr>
                        <w:tblStyle w:val="FinancialTable"/>
                        <w:tblW w:w="8404" w:type="dxa"/>
                        <w:tblInd w:w="1030" w:type="dxa"/>
                        <w:tblLook w:val="04A0" w:firstRow="1" w:lastRow="0" w:firstColumn="1" w:lastColumn="0" w:noHBand="0" w:noVBand="1"/>
                      </w:tblPr>
                      <w:tblGrid>
                        <w:gridCol w:w="1228"/>
                        <w:gridCol w:w="4310"/>
                        <w:gridCol w:w="2866"/>
                      </w:tblGrid>
                      <w:tr w:rsidR="007242F5" w14:paraId="586D2F89" w14:textId="77777777" w:rsidTr="007242F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6E726A3" w14:textId="77777777" w:rsidR="007242F5" w:rsidRPr="00982ADD" w:rsidRDefault="007242F5" w:rsidP="007242F5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>Entity Type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CC2107D" w14:textId="77777777" w:rsidR="007242F5" w:rsidRPr="00982ADD" w:rsidRDefault="007242F5" w:rsidP="007242F5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>Attributes of the Entity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FF33A6" w14:textId="77777777" w:rsidR="007242F5" w:rsidRPr="00982ADD" w:rsidRDefault="007242F5" w:rsidP="007242F5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>Key</w:t>
                            </w:r>
                          </w:p>
                        </w:tc>
                      </w:tr>
                      <w:tr w:rsidR="007242F5" w14:paraId="603C6CEE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FC57881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ACCF9F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ISBN, title, author, genre, publication date, price, quantity available, description, cover image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1A5C9D2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ISBN (Primary Key)</w:t>
                            </w:r>
                          </w:p>
                        </w:tc>
                      </w:tr>
                      <w:tr w:rsidR="007242F5" w14:paraId="0E1A8818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92BD908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Inventory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231B0F7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ISBN, stock level, alert threshold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75EE23F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ISBN (Foreign Key)</w:t>
                            </w:r>
                          </w:p>
                        </w:tc>
                      </w:tr>
                      <w:tr w:rsidR="007242F5" w14:paraId="6280C6FE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AE3C847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F87112C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Customer ID, name, shipping address, contact number, email, favorite genres, favorite authors, communication preferences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BAACCD3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Customer ID (Primary Key)</w:t>
                            </w:r>
                          </w:p>
                        </w:tc>
                      </w:tr>
                      <w:tr w:rsidR="007242F5" w14:paraId="5C8F9DF9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15EE05C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FD1D3FC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Order ID, customer ID, order date, total amount, payment status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FBE249F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Order ID (Primary Key)</w:t>
                            </w:r>
                          </w:p>
                        </w:tc>
                      </w:tr>
                      <w:tr w:rsidR="007242F5" w14:paraId="60398069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CAC301D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Order Item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4BE91D1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Order ID, ISBN, quantity, unit price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DECCB20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Order ID, ISBN (Composite Key)</w:t>
                            </w:r>
                          </w:p>
                        </w:tc>
                      </w:tr>
                      <w:tr w:rsidR="007242F5" w14:paraId="6155017C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9002AAB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Shipping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6719287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Shipping ID, order ID, shipping address, delivery status, tracking number, shipping cost, estimated delivery date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0F058F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Shipping ID (Primary Key), Order ID (Foreign Key)</w:t>
                            </w:r>
                          </w:p>
                        </w:tc>
                      </w:tr>
                      <w:tr w:rsidR="007242F5" w14:paraId="34A12DDB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526D747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Review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E1D817C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Review ID, customer ID, ISBN, rating, review text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CFD187D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Review ID (Primary Key), Customer ID (Foreign Key), ISBN (Foreign Key)</w:t>
                            </w:r>
                          </w:p>
                        </w:tc>
                      </w:tr>
                      <w:tr w:rsidR="007242F5" w14:paraId="6CD8A056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668F81C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40323F0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Category ID, category name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78678E5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Category ID (Primary Key)</w:t>
                            </w:r>
                          </w:p>
                        </w:tc>
                      </w:tr>
                      <w:tr w:rsidR="007242F5" w14:paraId="4A24A646" w14:textId="77777777" w:rsidTr="007242F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D8BF775" w14:textId="77777777" w:rsidR="007242F5" w:rsidRPr="00982ADD" w:rsidRDefault="007242F5" w:rsidP="007242F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982ADD">
                              <w:rPr>
                                <w:rStyle w:val="Strong"/>
                                <w:rFonts w:ascii="Times New Roman" w:hAnsi="Times New Roman" w:cs="Times New Roman"/>
                                <w:b/>
                                <w:bCs w:val="0"/>
                                <w:color w:val="002060"/>
                                <w:sz w:val="24"/>
                                <w:szCs w:val="24"/>
                              </w:rPr>
                              <w:t>Wishlist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A112DB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Wishlist ID, customer ID, ISBN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75D1CBE" w14:textId="77777777" w:rsidR="007242F5" w:rsidRPr="00982ADD" w:rsidRDefault="007242F5" w:rsidP="007242F5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</w:pPr>
                            <w:r w:rsidRPr="00982ADD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Wishlist ID (Primary Key), Customer ID (Foreign Key), ISBN (Foreign Key)</w:t>
                            </w:r>
                          </w:p>
                        </w:tc>
                      </w:tr>
                    </w:tbl>
                    <w:p w14:paraId="78B84197" w14:textId="77777777" w:rsidR="00C2749D" w:rsidRDefault="00C2749D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B16FE" w:rsidRPr="00DB16FE">
        <w:rPr>
          <w:rFonts w:ascii="Times New Roman" w:hAnsi="Times New Roman" w:cs="Times New Roman"/>
        </w:rPr>
        <w:t xml:space="preserve">Online Bookstore Management </w:t>
      </w:r>
      <w:r w:rsidR="00462900">
        <w:rPr>
          <w:rFonts w:ascii="Times New Roman" w:hAnsi="Times New Roman" w:cs="Times New Roman"/>
        </w:rPr>
        <w:t>System</w:t>
      </w:r>
      <w:r w:rsidR="00462900" w:rsidRPr="002D79A5">
        <w:rPr>
          <w:rFonts w:ascii="Times New Roman" w:hAnsi="Times New Roman" w:cs="Times New Roman"/>
          <w:noProof/>
          <w:lang w:eastAsia="en-US"/>
        </w:rPr>
        <w:t xml:space="preserve"> </w:t>
      </w:r>
      <w:bookmarkEnd w:id="3"/>
    </w:p>
    <w:p w14:paraId="5377A783" w14:textId="0B0845D4" w:rsidR="0027664D" w:rsidRDefault="0027664D" w:rsidP="00A6287E">
      <w:pPr>
        <w:spacing w:line="360" w:lineRule="auto"/>
        <w:rPr>
          <w:rFonts w:asciiTheme="majorHAnsi" w:eastAsiaTheme="majorEastAsia" w:hAnsiTheme="majorHAnsi" w:cstheme="majorBidi"/>
          <w:color w:val="7F1D09" w:themeColor="accent1" w:themeShade="7F"/>
          <w:sz w:val="24"/>
          <w:szCs w:val="24"/>
        </w:rPr>
      </w:pPr>
    </w:p>
    <w:p w14:paraId="2ACB3752" w14:textId="263C4D10" w:rsidR="0027664D" w:rsidRPr="00982ADD" w:rsidRDefault="0027664D" w:rsidP="00A6287E">
      <w:pPr>
        <w:pStyle w:val="Heading3"/>
        <w:spacing w:line="360" w:lineRule="auto"/>
        <w:rPr>
          <w:color w:val="000000" w:themeColor="text1"/>
        </w:rPr>
      </w:pPr>
      <w:r w:rsidRPr="00982ADD">
        <w:rPr>
          <w:color w:val="000000" w:themeColor="text1"/>
        </w:rPr>
        <w:lastRenderedPageBreak/>
        <w:t xml:space="preserve">b) </w:t>
      </w:r>
      <w:r w:rsidR="005024B5" w:rsidRPr="00982ADD">
        <w:rPr>
          <w:color w:val="000000" w:themeColor="text1"/>
        </w:rPr>
        <w:t>Fill the table below with all the relationship type based on the given requirements.</w:t>
      </w:r>
    </w:p>
    <w:tbl>
      <w:tblPr>
        <w:tblStyle w:val="TableGrid"/>
        <w:tblpPr w:leftFromText="180" w:rightFromText="180" w:vertAnchor="text" w:horzAnchor="margin" w:tblpXSpec="center" w:tblpY="680"/>
        <w:tblW w:w="8689" w:type="dxa"/>
        <w:tblLook w:val="04A0" w:firstRow="1" w:lastRow="0" w:firstColumn="1" w:lastColumn="0" w:noHBand="0" w:noVBand="1"/>
      </w:tblPr>
      <w:tblGrid>
        <w:gridCol w:w="1977"/>
        <w:gridCol w:w="2253"/>
        <w:gridCol w:w="1890"/>
        <w:gridCol w:w="2569"/>
      </w:tblGrid>
      <w:tr w:rsidR="000C670B" w:rsidRPr="005024B5" w14:paraId="2831059A" w14:textId="77777777" w:rsidTr="000C6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7" w:type="dxa"/>
            <w:hideMark/>
          </w:tcPr>
          <w:p w14:paraId="627D1537" w14:textId="77777777" w:rsidR="000C670B" w:rsidRPr="000C670B" w:rsidRDefault="000C670B" w:rsidP="000C670B">
            <w:pPr>
              <w:spacing w:after="160" w:line="360" w:lineRule="auto"/>
              <w:jc w:val="left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>Relationship Type</w:t>
            </w:r>
          </w:p>
        </w:tc>
        <w:tc>
          <w:tcPr>
            <w:tcW w:w="2253" w:type="dxa"/>
            <w:hideMark/>
          </w:tcPr>
          <w:p w14:paraId="73A3DB95" w14:textId="77777777" w:rsidR="000C670B" w:rsidRPr="000C670B" w:rsidRDefault="000C670B" w:rsidP="000C670B">
            <w:pPr>
              <w:spacing w:after="160" w:line="360" w:lineRule="auto"/>
              <w:jc w:val="left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>Entities Connected by the Relationship Type</w:t>
            </w:r>
          </w:p>
        </w:tc>
        <w:tc>
          <w:tcPr>
            <w:tcW w:w="1890" w:type="dxa"/>
            <w:hideMark/>
          </w:tcPr>
          <w:p w14:paraId="702BE5F3" w14:textId="77777777" w:rsidR="000C670B" w:rsidRPr="000C670B" w:rsidRDefault="000C670B" w:rsidP="000C670B">
            <w:pPr>
              <w:spacing w:after="160" w:line="360" w:lineRule="auto"/>
              <w:jc w:val="left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>Cardinality</w:t>
            </w:r>
          </w:p>
        </w:tc>
        <w:tc>
          <w:tcPr>
            <w:tcW w:w="2569" w:type="dxa"/>
            <w:hideMark/>
          </w:tcPr>
          <w:p w14:paraId="5F21A12C" w14:textId="77777777" w:rsidR="000C670B" w:rsidRPr="000C670B" w:rsidRDefault="000C670B" w:rsidP="000C670B">
            <w:pPr>
              <w:spacing w:after="160" w:line="360" w:lineRule="auto"/>
              <w:jc w:val="left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>Relationship Attribute</w:t>
            </w:r>
          </w:p>
        </w:tc>
      </w:tr>
      <w:tr w:rsidR="000C670B" w:rsidRPr="005024B5" w14:paraId="3E355863" w14:textId="77777777" w:rsidTr="000C670B">
        <w:trPr>
          <w:trHeight w:val="1574"/>
        </w:trPr>
        <w:tc>
          <w:tcPr>
            <w:tcW w:w="1977" w:type="dxa"/>
            <w:hideMark/>
          </w:tcPr>
          <w:p w14:paraId="7BB0BF01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Customer Orders</w:t>
            </w:r>
          </w:p>
        </w:tc>
        <w:tc>
          <w:tcPr>
            <w:tcW w:w="2253" w:type="dxa"/>
            <w:hideMark/>
          </w:tcPr>
          <w:p w14:paraId="469C964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Customer - Order</w:t>
            </w:r>
          </w:p>
        </w:tc>
        <w:tc>
          <w:tcPr>
            <w:tcW w:w="1890" w:type="dxa"/>
            <w:hideMark/>
          </w:tcPr>
          <w:p w14:paraId="003EFB71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One-to-Many</w:t>
            </w:r>
          </w:p>
          <w:p w14:paraId="0B40CE02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(1:M)</w:t>
            </w:r>
          </w:p>
        </w:tc>
        <w:tc>
          <w:tcPr>
            <w:tcW w:w="2569" w:type="dxa"/>
            <w:hideMark/>
          </w:tcPr>
          <w:p w14:paraId="502BDFCB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Customer ID, Order ID</w:t>
            </w:r>
          </w:p>
        </w:tc>
      </w:tr>
      <w:tr w:rsidR="000C670B" w:rsidRPr="005024B5" w14:paraId="5DC6D86A" w14:textId="77777777" w:rsidTr="000C670B">
        <w:tc>
          <w:tcPr>
            <w:tcW w:w="1977" w:type="dxa"/>
            <w:hideMark/>
          </w:tcPr>
          <w:p w14:paraId="1F8C9CD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Order Contains</w:t>
            </w:r>
          </w:p>
        </w:tc>
        <w:tc>
          <w:tcPr>
            <w:tcW w:w="2253" w:type="dxa"/>
            <w:hideMark/>
          </w:tcPr>
          <w:p w14:paraId="706AAE63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Order - Book</w:t>
            </w:r>
          </w:p>
        </w:tc>
        <w:tc>
          <w:tcPr>
            <w:tcW w:w="1890" w:type="dxa"/>
            <w:hideMark/>
          </w:tcPr>
          <w:p w14:paraId="47B0FF94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Many-to-Many</w:t>
            </w:r>
          </w:p>
          <w:p w14:paraId="6C49B518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(M:M)</w:t>
            </w:r>
          </w:p>
        </w:tc>
        <w:tc>
          <w:tcPr>
            <w:tcW w:w="2569" w:type="dxa"/>
            <w:hideMark/>
          </w:tcPr>
          <w:p w14:paraId="62B53BDF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Order ID, ISBN, quantity, unit price</w:t>
            </w:r>
          </w:p>
        </w:tc>
      </w:tr>
      <w:tr w:rsidR="000C670B" w:rsidRPr="005024B5" w14:paraId="0E2C03EA" w14:textId="77777777" w:rsidTr="000C670B">
        <w:tc>
          <w:tcPr>
            <w:tcW w:w="1977" w:type="dxa"/>
            <w:hideMark/>
          </w:tcPr>
          <w:p w14:paraId="306944C2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Book Reviews</w:t>
            </w:r>
          </w:p>
        </w:tc>
        <w:tc>
          <w:tcPr>
            <w:tcW w:w="2253" w:type="dxa"/>
            <w:hideMark/>
          </w:tcPr>
          <w:p w14:paraId="517F8FA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Book - Review</w:t>
            </w:r>
          </w:p>
        </w:tc>
        <w:tc>
          <w:tcPr>
            <w:tcW w:w="1890" w:type="dxa"/>
            <w:hideMark/>
          </w:tcPr>
          <w:p w14:paraId="25B7F1CF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One-to-Many</w:t>
            </w:r>
          </w:p>
          <w:p w14:paraId="1CC465BF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(1:M)</w:t>
            </w:r>
          </w:p>
        </w:tc>
        <w:tc>
          <w:tcPr>
            <w:tcW w:w="2569" w:type="dxa"/>
            <w:hideMark/>
          </w:tcPr>
          <w:p w14:paraId="3580182B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ISBN, Review ID, rating, review text</w:t>
            </w:r>
          </w:p>
        </w:tc>
      </w:tr>
      <w:tr w:rsidR="000C670B" w:rsidRPr="005024B5" w14:paraId="64497359" w14:textId="77777777" w:rsidTr="000C670B">
        <w:tc>
          <w:tcPr>
            <w:tcW w:w="1977" w:type="dxa"/>
            <w:hideMark/>
          </w:tcPr>
          <w:p w14:paraId="499ED6C3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Belongs To</w:t>
            </w:r>
          </w:p>
        </w:tc>
        <w:tc>
          <w:tcPr>
            <w:tcW w:w="2253" w:type="dxa"/>
            <w:hideMark/>
          </w:tcPr>
          <w:p w14:paraId="6DA1DDDD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Book - Category</w:t>
            </w:r>
          </w:p>
        </w:tc>
        <w:tc>
          <w:tcPr>
            <w:tcW w:w="1890" w:type="dxa"/>
            <w:hideMark/>
          </w:tcPr>
          <w:p w14:paraId="75C95E1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Many-to-One</w:t>
            </w:r>
          </w:p>
          <w:p w14:paraId="492CA866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(M:1)</w:t>
            </w:r>
          </w:p>
        </w:tc>
        <w:tc>
          <w:tcPr>
            <w:tcW w:w="2569" w:type="dxa"/>
            <w:hideMark/>
          </w:tcPr>
          <w:p w14:paraId="51452280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ISBN, Category ID</w:t>
            </w:r>
          </w:p>
        </w:tc>
      </w:tr>
      <w:tr w:rsidR="000C670B" w:rsidRPr="005024B5" w14:paraId="257DB5CE" w14:textId="77777777" w:rsidTr="000C670B">
        <w:tc>
          <w:tcPr>
            <w:tcW w:w="1977" w:type="dxa"/>
            <w:hideMark/>
          </w:tcPr>
          <w:p w14:paraId="70DAF7EB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Wishlist Item</w:t>
            </w:r>
          </w:p>
        </w:tc>
        <w:tc>
          <w:tcPr>
            <w:tcW w:w="2253" w:type="dxa"/>
            <w:hideMark/>
          </w:tcPr>
          <w:p w14:paraId="1B65E35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Customer - Book (Wishlist)</w:t>
            </w:r>
          </w:p>
        </w:tc>
        <w:tc>
          <w:tcPr>
            <w:tcW w:w="1890" w:type="dxa"/>
            <w:hideMark/>
          </w:tcPr>
          <w:p w14:paraId="2ED03D54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Many-to-Many</w:t>
            </w:r>
          </w:p>
          <w:p w14:paraId="05CD917E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(M:M)</w:t>
            </w:r>
          </w:p>
        </w:tc>
        <w:tc>
          <w:tcPr>
            <w:tcW w:w="2569" w:type="dxa"/>
            <w:hideMark/>
          </w:tcPr>
          <w:p w14:paraId="3A53374F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Wishlist ID, Customer ID, ISBN</w:t>
            </w:r>
          </w:p>
        </w:tc>
      </w:tr>
      <w:tr w:rsidR="000C670B" w:rsidRPr="005024B5" w14:paraId="6545BDF5" w14:textId="77777777" w:rsidTr="000C670B">
        <w:tc>
          <w:tcPr>
            <w:tcW w:w="1977" w:type="dxa"/>
            <w:hideMark/>
          </w:tcPr>
          <w:p w14:paraId="62B46D16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C670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Shipping For</w:t>
            </w:r>
          </w:p>
        </w:tc>
        <w:tc>
          <w:tcPr>
            <w:tcW w:w="2253" w:type="dxa"/>
            <w:hideMark/>
          </w:tcPr>
          <w:p w14:paraId="3EC9C93F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Shipping - Order</w:t>
            </w:r>
          </w:p>
        </w:tc>
        <w:tc>
          <w:tcPr>
            <w:tcW w:w="1890" w:type="dxa"/>
            <w:hideMark/>
          </w:tcPr>
          <w:p w14:paraId="5E3A5113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One-to-One</w:t>
            </w:r>
          </w:p>
          <w:p w14:paraId="7E4521E9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      (1:1)</w:t>
            </w:r>
          </w:p>
        </w:tc>
        <w:tc>
          <w:tcPr>
            <w:tcW w:w="2569" w:type="dxa"/>
            <w:hideMark/>
          </w:tcPr>
          <w:p w14:paraId="3D32E9F2" w14:textId="77777777" w:rsidR="000C670B" w:rsidRPr="000C670B" w:rsidRDefault="000C670B" w:rsidP="000C670B">
            <w:pPr>
              <w:spacing w:after="160" w:line="360" w:lineRule="auto"/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0C670B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Shipping ID, Order ID, tracking number, delivery status</w:t>
            </w:r>
          </w:p>
        </w:tc>
      </w:tr>
    </w:tbl>
    <w:p w14:paraId="7DC2674E" w14:textId="77777777" w:rsidR="0027664D" w:rsidRDefault="0027664D" w:rsidP="00A6287E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8586732" w14:textId="00CC0DD1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5D4F">
        <w:rPr>
          <w:rFonts w:ascii="Times New Roman" w:hAnsi="Times New Roman" w:cs="Times New Roman"/>
          <w:b/>
          <w:bCs/>
          <w:sz w:val="28"/>
          <w:szCs w:val="28"/>
        </w:rPr>
        <w:lastRenderedPageBreak/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XPLAIN</w:t>
      </w:r>
      <w:r w:rsidRPr="00C15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B79A4B" w14:textId="70A762F3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Customer Orders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: An individual can make </w:t>
      </w:r>
      <w:r w:rsidR="00544939">
        <w:rPr>
          <w:rFonts w:ascii="Times New Roman" w:hAnsi="Times New Roman" w:cs="Times New Roman"/>
          <w:color w:val="7030A0"/>
          <w:sz w:val="24"/>
          <w:szCs w:val="24"/>
        </w:rPr>
        <w:t>MANY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 purchases within the system, where each purchase is associated with exactly ONE individual.</w:t>
      </w:r>
    </w:p>
    <w:p w14:paraId="24B57EDF" w14:textId="77777777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14:paraId="795A0605" w14:textId="5590B574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Order Contains</w:t>
      </w: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A purchase can encompass </w:t>
      </w:r>
      <w:r w:rsidR="00544939">
        <w:rPr>
          <w:rFonts w:ascii="Times New Roman" w:hAnsi="Times New Roman" w:cs="Times New Roman"/>
          <w:color w:val="7030A0"/>
          <w:sz w:val="24"/>
          <w:szCs w:val="24"/>
        </w:rPr>
        <w:t>Many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 books, and each book can appear in MULTIPLE distinct purchases. This illustrates a many-to-many relationship, which requires a junction table (</w:t>
      </w:r>
      <w:proofErr w:type="spellStart"/>
      <w:r w:rsidRPr="00C15D4F">
        <w:rPr>
          <w:rFonts w:ascii="Times New Roman" w:hAnsi="Times New Roman" w:cs="Times New Roman"/>
          <w:color w:val="7030A0"/>
          <w:sz w:val="24"/>
          <w:szCs w:val="24"/>
        </w:rPr>
        <w:t>Order_Books</w:t>
      </w:r>
      <w:proofErr w:type="spellEnd"/>
      <w:r w:rsidRPr="00C15D4F">
        <w:rPr>
          <w:rFonts w:ascii="Times New Roman" w:hAnsi="Times New Roman" w:cs="Times New Roman"/>
          <w:color w:val="7030A0"/>
          <w:sz w:val="24"/>
          <w:szCs w:val="24"/>
        </w:rPr>
        <w:t>) to organize these associations effectively.</w:t>
      </w:r>
    </w:p>
    <w:p w14:paraId="268C9911" w14:textId="77777777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14:paraId="2F86E023" w14:textId="655D67E1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Book Reviews</w:t>
      </w: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An individual can submit </w:t>
      </w:r>
      <w:r w:rsidR="00544939">
        <w:rPr>
          <w:rFonts w:ascii="Times New Roman" w:hAnsi="Times New Roman" w:cs="Times New Roman"/>
          <w:color w:val="7030A0"/>
          <w:sz w:val="24"/>
          <w:szCs w:val="24"/>
        </w:rPr>
        <w:t>Many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 critiques for various books they have acquired. Nonetheless, each critique is composed by JUST ONE individual.</w:t>
      </w:r>
    </w:p>
    <w:p w14:paraId="28E14CC7" w14:textId="77777777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14:paraId="2220AD11" w14:textId="54B250A8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Belongs To</w:t>
      </w: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Each book can be categorized into </w:t>
      </w:r>
      <w:r w:rsidR="00544939">
        <w:rPr>
          <w:rFonts w:ascii="Times New Roman" w:hAnsi="Times New Roman" w:cs="Times New Roman"/>
          <w:color w:val="7030A0"/>
          <w:sz w:val="24"/>
          <w:szCs w:val="24"/>
        </w:rPr>
        <w:t>Many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 groups, and each group can comprise SEVERAL books, forming a many-to-many connection that usually necessitates a junction table (</w:t>
      </w:r>
      <w:proofErr w:type="spellStart"/>
      <w:r w:rsidRPr="00C15D4F">
        <w:rPr>
          <w:rFonts w:ascii="Times New Roman" w:hAnsi="Times New Roman" w:cs="Times New Roman"/>
          <w:color w:val="7030A0"/>
          <w:sz w:val="24"/>
          <w:szCs w:val="24"/>
        </w:rPr>
        <w:t>Book_Category</w:t>
      </w:r>
      <w:proofErr w:type="spellEnd"/>
      <w:r w:rsidRPr="00C15D4F">
        <w:rPr>
          <w:rFonts w:ascii="Times New Roman" w:hAnsi="Times New Roman" w:cs="Times New Roman"/>
          <w:color w:val="7030A0"/>
          <w:sz w:val="24"/>
          <w:szCs w:val="24"/>
        </w:rPr>
        <w:t>).</w:t>
      </w:r>
    </w:p>
    <w:p w14:paraId="3CC06A30" w14:textId="77777777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14:paraId="31E62AC8" w14:textId="5386BB5F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Wishes For</w:t>
      </w: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An individual can express interest in </w:t>
      </w:r>
      <w:r w:rsidR="00544939">
        <w:rPr>
          <w:rFonts w:ascii="Times New Roman" w:hAnsi="Times New Roman" w:cs="Times New Roman"/>
          <w:color w:val="7030A0"/>
          <w:sz w:val="24"/>
          <w:szCs w:val="24"/>
        </w:rPr>
        <w:t>Many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 xml:space="preserve"> books, while the same book may be desired by SEVERAL different individuals. This connection also calls for a junction table (Wishlist) to efficiently manage these associations.</w:t>
      </w:r>
    </w:p>
    <w:p w14:paraId="74B16497" w14:textId="77777777" w:rsidR="00C15D4F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14:paraId="4BB93D43" w14:textId="4392E03D" w:rsidR="0027664D" w:rsidRPr="00C15D4F" w:rsidRDefault="00C15D4F" w:rsidP="00C15D4F">
      <w:pPr>
        <w:spacing w:after="160"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15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Shipping For</w:t>
      </w:r>
      <w:r w:rsidRPr="00C15D4F">
        <w:rPr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C15D4F">
        <w:rPr>
          <w:rFonts w:ascii="Times New Roman" w:hAnsi="Times New Roman" w:cs="Times New Roman"/>
          <w:color w:val="7030A0"/>
          <w:sz w:val="24"/>
          <w:szCs w:val="24"/>
        </w:rPr>
        <w:t>Each purchase has ONE corresponding shipping record that monitors how and where the purchase is delivered. Each shipping record is tied to ONLY ONE purchase, indicating a one-to-one connection.</w:t>
      </w:r>
    </w:p>
    <w:p w14:paraId="52464820" w14:textId="77777777" w:rsidR="00B0030A" w:rsidRDefault="00B0030A" w:rsidP="00A6287E">
      <w:pPr>
        <w:pStyle w:val="Signature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ADE00" w14:textId="39205D17" w:rsidR="00F133AF" w:rsidRPr="00285939" w:rsidRDefault="00F133AF" w:rsidP="00285939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5939">
        <w:rPr>
          <w:rFonts w:ascii="Times New Roman" w:hAnsi="Times New Roman" w:cs="Times New Roman"/>
          <w:b/>
          <w:bCs/>
          <w:sz w:val="24"/>
          <w:szCs w:val="24"/>
        </w:rPr>
        <w:lastRenderedPageBreak/>
        <w:t>Draw the ER Diagram</w:t>
      </w:r>
    </w:p>
    <w:p w14:paraId="6163FF08" w14:textId="7E14B5B6" w:rsidR="005024B5" w:rsidRDefault="00243B63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64CABE0B" wp14:editId="57EF029C">
            <wp:simplePos x="0" y="0"/>
            <wp:positionH relativeFrom="page">
              <wp:posOffset>103505</wp:posOffset>
            </wp:positionH>
            <wp:positionV relativeFrom="paragraph">
              <wp:posOffset>387985</wp:posOffset>
            </wp:positionV>
            <wp:extent cx="7609205" cy="4338955"/>
            <wp:effectExtent l="0" t="0" r="0" b="4445"/>
            <wp:wrapSquare wrapText="bothSides"/>
            <wp:docPr id="1169179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20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865D5" w14:textId="6C2261F4" w:rsidR="0039124C" w:rsidRDefault="003912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336670" w14:textId="655AE462" w:rsidR="00F133AF" w:rsidRPr="00F133AF" w:rsidRDefault="00F133AF" w:rsidP="00A6287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Tables before the normalization</w:t>
      </w:r>
    </w:p>
    <w:p w14:paraId="419483B3" w14:textId="2FE2B3BF" w:rsidR="005024B5" w:rsidRDefault="005024B5" w:rsidP="00A628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5024B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Unnormalized Table Example:</w:t>
      </w:r>
    </w:p>
    <w:tbl>
      <w:tblPr>
        <w:tblStyle w:val="GridTable2"/>
        <w:tblW w:w="0" w:type="auto"/>
        <w:tblInd w:w="-2700" w:type="dxa"/>
        <w:tblLook w:val="04A0" w:firstRow="1" w:lastRow="0" w:firstColumn="1" w:lastColumn="0" w:noHBand="0" w:noVBand="1"/>
      </w:tblPr>
      <w:tblGrid>
        <w:gridCol w:w="2160"/>
        <w:gridCol w:w="4230"/>
        <w:gridCol w:w="4734"/>
      </w:tblGrid>
      <w:tr w:rsidR="00A96D99" w14:paraId="0F728E40" w14:textId="77777777" w:rsidTr="00A96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D856A" w14:textId="77777777" w:rsidR="00A96D99" w:rsidRPr="00A96D99" w:rsidRDefault="00A96D99" w:rsidP="00C20602">
            <w:pPr>
              <w:rPr>
                <w:color w:val="auto"/>
              </w:rPr>
            </w:pPr>
            <w:r w:rsidRPr="00A96D99">
              <w:rPr>
                <w:color w:val="auto"/>
              </w:rPr>
              <w:t>Schema Name</w:t>
            </w:r>
          </w:p>
        </w:tc>
        <w:tc>
          <w:tcPr>
            <w:tcW w:w="4230" w:type="dxa"/>
          </w:tcPr>
          <w:p w14:paraId="38B4015C" w14:textId="77777777" w:rsidR="00A96D99" w:rsidRPr="00A96D99" w:rsidRDefault="00A96D99" w:rsidP="00C20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96D99">
              <w:rPr>
                <w:color w:val="auto"/>
              </w:rPr>
              <w:t>Schema Attribute</w:t>
            </w:r>
          </w:p>
        </w:tc>
        <w:tc>
          <w:tcPr>
            <w:tcW w:w="4734" w:type="dxa"/>
          </w:tcPr>
          <w:p w14:paraId="6CA4F5B2" w14:textId="77777777" w:rsidR="00A96D99" w:rsidRPr="00A96D99" w:rsidRDefault="00A96D99" w:rsidP="00C20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96D99">
              <w:rPr>
                <w:color w:val="auto"/>
              </w:rPr>
              <w:t>Keys</w:t>
            </w:r>
          </w:p>
        </w:tc>
      </w:tr>
      <w:tr w:rsidR="00A96D99" w14:paraId="3E1FD348" w14:textId="77777777" w:rsidTr="00A9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C7E5F9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67CE4830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Book</w:t>
            </w:r>
          </w:p>
          <w:p w14:paraId="6FB44542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71D1DD6D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1B288088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7BD7A477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1ACD58E0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52D755BA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2A009DEF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74B799BC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4291BF2D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6C60012E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A1A27C4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ISBN</w:t>
            </w:r>
          </w:p>
          <w:p w14:paraId="18744CF8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Title</w:t>
            </w:r>
          </w:p>
          <w:p w14:paraId="40B97380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Author</w:t>
            </w:r>
          </w:p>
          <w:p w14:paraId="2590D230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Genre</w:t>
            </w:r>
          </w:p>
          <w:p w14:paraId="3FDC495D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Publication_Date</w:t>
            </w:r>
            <w:proofErr w:type="spellEnd"/>
          </w:p>
          <w:p w14:paraId="00F74B08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Price</w:t>
            </w:r>
          </w:p>
          <w:p w14:paraId="2A062802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Quantity_Available</w:t>
            </w:r>
            <w:proofErr w:type="spellEnd"/>
          </w:p>
          <w:p w14:paraId="49398DBF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Category</w:t>
            </w:r>
          </w:p>
          <w:p w14:paraId="3FFFC67F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Subcategory</w:t>
            </w:r>
          </w:p>
          <w:p w14:paraId="526EB9B9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Description</w:t>
            </w:r>
          </w:p>
          <w:p w14:paraId="7CD7C1E6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Cover_Image</w:t>
            </w:r>
            <w:proofErr w:type="spellEnd"/>
          </w:p>
          <w:p w14:paraId="7C3690A2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 xml:space="preserve">Rating </w:t>
            </w:r>
            <w:r w:rsidRPr="00982ADD">
              <w:rPr>
                <w:rFonts w:ascii="Times New Roman" w:hAnsi="Times New Roman" w:cs="Times New Roman"/>
                <w:i/>
                <w:iCs/>
                <w:color w:val="7030A0"/>
              </w:rPr>
              <w:t>(derived attribute)</w:t>
            </w:r>
          </w:p>
        </w:tc>
        <w:tc>
          <w:tcPr>
            <w:tcW w:w="4734" w:type="dxa"/>
          </w:tcPr>
          <w:p w14:paraId="54578F43" w14:textId="77777777" w:rsidR="00A96D99" w:rsidRPr="00982ADD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ISBN (Primary Key)</w:t>
            </w:r>
          </w:p>
        </w:tc>
      </w:tr>
      <w:tr w:rsidR="00A96D99" w14:paraId="7535CA04" w14:textId="77777777" w:rsidTr="00A96D9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F9581B" w14:textId="77777777" w:rsidR="00A96D99" w:rsidRPr="00982ADD" w:rsidRDefault="00A96D99" w:rsidP="00C20602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Order</w:t>
            </w:r>
          </w:p>
        </w:tc>
        <w:tc>
          <w:tcPr>
            <w:tcW w:w="4230" w:type="dxa"/>
          </w:tcPr>
          <w:p w14:paraId="29B5F3AE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Order_ID</w:t>
            </w:r>
            <w:proofErr w:type="spellEnd"/>
          </w:p>
          <w:p w14:paraId="445214F4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1BFABE11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Order_Date</w:t>
            </w:r>
            <w:proofErr w:type="spellEnd"/>
          </w:p>
          <w:p w14:paraId="7D5A5B74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Tota_Amount</w:t>
            </w:r>
            <w:proofErr w:type="spellEnd"/>
          </w:p>
          <w:p w14:paraId="0E7363B6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Payment_Status</w:t>
            </w:r>
            <w:proofErr w:type="spellEnd"/>
          </w:p>
        </w:tc>
        <w:tc>
          <w:tcPr>
            <w:tcW w:w="4734" w:type="dxa"/>
          </w:tcPr>
          <w:p w14:paraId="7BC4E640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Order ID (Primary Key)</w:t>
            </w:r>
          </w:p>
          <w:p w14:paraId="4BC21ABD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7088974E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</w:p>
          <w:p w14:paraId="43217296" w14:textId="77777777" w:rsidR="00A96D99" w:rsidRPr="00982ADD" w:rsidRDefault="00A96D99" w:rsidP="00C20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</w:p>
        </w:tc>
      </w:tr>
      <w:tr w:rsidR="00A96D99" w:rsidRPr="00E66246" w14:paraId="460E08EE" w14:textId="77777777" w:rsidTr="00A9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940061" w14:textId="77777777" w:rsidR="00A96D99" w:rsidRPr="00561F88" w:rsidRDefault="00A96D99" w:rsidP="00C20602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bookmarkStart w:id="4" w:name="_Hlk149241228"/>
            <w:proofErr w:type="spellStart"/>
            <w:r w:rsidRPr="00561F8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Order_Books</w:t>
            </w:r>
            <w:proofErr w:type="spellEnd"/>
            <w:r w:rsidRPr="00561F8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  <w:p w14:paraId="67DF45B4" w14:textId="77777777" w:rsidR="00A96D99" w:rsidRPr="00561F88" w:rsidRDefault="00A96D99" w:rsidP="00C20602">
            <w:pPr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</w:rPr>
            </w:pPr>
            <w:r w:rsidRPr="00561F88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</w:rPr>
              <w:t>(Junction Table)</w:t>
            </w:r>
          </w:p>
        </w:tc>
        <w:tc>
          <w:tcPr>
            <w:tcW w:w="4230" w:type="dxa"/>
          </w:tcPr>
          <w:p w14:paraId="7B81FAA1" w14:textId="77777777" w:rsidR="00A96D99" w:rsidRPr="00561F88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proofErr w:type="spellStart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Order_ID</w:t>
            </w:r>
            <w:proofErr w:type="spellEnd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 (PK + FK)</w:t>
            </w:r>
          </w:p>
          <w:p w14:paraId="4478F670" w14:textId="77777777" w:rsidR="00A96D99" w:rsidRPr="00561F88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FK)</w:t>
            </w:r>
          </w:p>
          <w:p w14:paraId="6F92FB94" w14:textId="77777777" w:rsidR="00A96D99" w:rsidRPr="00561F88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561F88">
              <w:rPr>
                <w:rFonts w:ascii="Times New Roman" w:hAnsi="Times New Roman" w:cs="Times New Roman"/>
                <w:color w:val="0070C0"/>
              </w:rPr>
              <w:t>Quantity</w:t>
            </w:r>
          </w:p>
        </w:tc>
        <w:tc>
          <w:tcPr>
            <w:tcW w:w="4734" w:type="dxa"/>
          </w:tcPr>
          <w:p w14:paraId="74CA553F" w14:textId="77777777" w:rsidR="00A96D99" w:rsidRPr="00561F88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proofErr w:type="spellStart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Order_ID</w:t>
            </w:r>
            <w:proofErr w:type="spellEnd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 (PK + FK)</w:t>
            </w:r>
          </w:p>
          <w:p w14:paraId="11355517" w14:textId="77777777" w:rsidR="00A96D99" w:rsidRPr="00561F88" w:rsidRDefault="00A96D99" w:rsidP="00C20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)</w:t>
            </w:r>
          </w:p>
        </w:tc>
      </w:tr>
      <w:bookmarkEnd w:id="4"/>
      <w:tr w:rsidR="00A96D99" w14:paraId="01902067" w14:textId="77777777" w:rsidTr="00A96D9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9676F" w14:textId="344DFC12" w:rsidR="00A96D99" w:rsidRPr="00982ADD" w:rsidRDefault="00A96D99" w:rsidP="00A96D99">
            <w:pPr>
              <w:rPr>
                <w:rFonts w:ascii="Times New Roman" w:hAnsi="Times New Roman" w:cs="Times New Roman"/>
                <w:b w:val="0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Review</w:t>
            </w:r>
          </w:p>
        </w:tc>
        <w:tc>
          <w:tcPr>
            <w:tcW w:w="4230" w:type="dxa"/>
          </w:tcPr>
          <w:p w14:paraId="64439044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Review_ID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0F0268DB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ISBN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6A7D5F77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(Foreign Key)</w:t>
            </w:r>
          </w:p>
          <w:p w14:paraId="66C44420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Rating</w:t>
            </w:r>
          </w:p>
          <w:p w14:paraId="2A6F2178" w14:textId="12766F0C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Review_Text</w:t>
            </w:r>
            <w:proofErr w:type="spellEnd"/>
          </w:p>
        </w:tc>
        <w:tc>
          <w:tcPr>
            <w:tcW w:w="4734" w:type="dxa"/>
          </w:tcPr>
          <w:p w14:paraId="56CDC6D1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Review_ID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2F512D53" w14:textId="77777777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ISBN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0463BE81" w14:textId="5844841F" w:rsidR="00A96D99" w:rsidRPr="00982ADD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(Foreign Key)</w:t>
            </w:r>
          </w:p>
        </w:tc>
      </w:tr>
      <w:tr w:rsidR="00A96D99" w14:paraId="25A3A1ED" w14:textId="77777777" w:rsidTr="00A9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D6F60A" w14:textId="1187C177" w:rsidR="00A96D99" w:rsidRPr="00982ADD" w:rsidRDefault="00A96D99" w:rsidP="00A96D99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ShippingDetails</w:t>
            </w:r>
            <w:proofErr w:type="spellEnd"/>
          </w:p>
        </w:tc>
        <w:tc>
          <w:tcPr>
            <w:tcW w:w="4230" w:type="dxa"/>
          </w:tcPr>
          <w:p w14:paraId="2015A6D5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Shipping_ID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79AE007C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Order_ID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23557D59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Address</w:t>
            </w:r>
          </w:p>
          <w:p w14:paraId="21B6932E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Status</w:t>
            </w:r>
          </w:p>
          <w:p w14:paraId="74390900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Shipping_Costs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</w:t>
            </w:r>
            <w:r w:rsidRPr="00982ADD">
              <w:rPr>
                <w:rFonts w:ascii="Times New Roman" w:hAnsi="Times New Roman" w:cs="Times New Roman"/>
                <w:i/>
                <w:iCs/>
                <w:color w:val="7030A0"/>
              </w:rPr>
              <w:t>(derived attribute)</w:t>
            </w:r>
          </w:p>
          <w:p w14:paraId="3EA9B4B3" w14:textId="4B1B352B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Estimated_Delivery_Date</w:t>
            </w:r>
            <w:proofErr w:type="spellEnd"/>
          </w:p>
        </w:tc>
        <w:tc>
          <w:tcPr>
            <w:tcW w:w="4734" w:type="dxa"/>
          </w:tcPr>
          <w:p w14:paraId="6DD38950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Shipping_ID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6747A1F8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Order_ID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</w:t>
            </w:r>
            <w:r w:rsidRPr="00EA0766">
              <w:rPr>
                <w:rFonts w:ascii="Times New Roman" w:hAnsi="Times New Roman" w:cs="Times New Roman"/>
                <w:color w:val="00B0F0"/>
              </w:rPr>
              <w:t>(Foreign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0F86136B" w14:textId="77777777" w:rsidR="00A96D99" w:rsidRPr="00982ADD" w:rsidRDefault="00A96D99" w:rsidP="00A96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</w:p>
        </w:tc>
      </w:tr>
      <w:tr w:rsidR="00A96D99" w14:paraId="1E64D700" w14:textId="77777777" w:rsidTr="00A96D9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98D85E" w14:textId="77777777" w:rsidR="00A96D99" w:rsidRPr="00561F88" w:rsidRDefault="00A96D99" w:rsidP="00A96D99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561F8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Wishlist</w:t>
            </w:r>
          </w:p>
          <w:p w14:paraId="72C8AC2C" w14:textId="0BB15EED" w:rsidR="00A96D99" w:rsidRPr="00561F88" w:rsidRDefault="00A96D99" w:rsidP="00A96D99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561F88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</w:rPr>
              <w:t>(Junction Table)</w:t>
            </w:r>
          </w:p>
        </w:tc>
        <w:tc>
          <w:tcPr>
            <w:tcW w:w="4230" w:type="dxa"/>
          </w:tcPr>
          <w:p w14:paraId="2E93563B" w14:textId="77777777" w:rsidR="00A96D99" w:rsidRPr="00561F88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proofErr w:type="spellStart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Customer_ID</w:t>
            </w:r>
            <w:proofErr w:type="spellEnd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)</w:t>
            </w:r>
          </w:p>
          <w:p w14:paraId="17821949" w14:textId="655FEEBF" w:rsidR="00A96D99" w:rsidRPr="00561F88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ISBN (PK + </w:t>
            </w:r>
            <w:r w:rsidRPr="00561F88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)</w:t>
            </w:r>
          </w:p>
        </w:tc>
        <w:tc>
          <w:tcPr>
            <w:tcW w:w="4734" w:type="dxa"/>
          </w:tcPr>
          <w:p w14:paraId="2C570302" w14:textId="77777777" w:rsidR="00A96D99" w:rsidRPr="00561F88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proofErr w:type="spellStart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Customer_ID</w:t>
            </w:r>
            <w:proofErr w:type="spellEnd"/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)</w:t>
            </w:r>
          </w:p>
          <w:p w14:paraId="7510BE63" w14:textId="211B339A" w:rsidR="00A96D99" w:rsidRPr="00561F88" w:rsidRDefault="00A96D99" w:rsidP="00A96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u w:val="single"/>
              </w:rPr>
            </w:pP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561F88">
              <w:rPr>
                <w:rFonts w:ascii="Times New Roman" w:hAnsi="Times New Roman" w:cs="Times New Roman"/>
                <w:color w:val="0070C0"/>
                <w:u w:val="single"/>
              </w:rPr>
              <w:t>)</w:t>
            </w:r>
          </w:p>
        </w:tc>
      </w:tr>
    </w:tbl>
    <w:p w14:paraId="490A1B13" w14:textId="7D099D3D" w:rsidR="00A96D99" w:rsidRDefault="00194E33" w:rsidP="00A628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07392" behindDoc="0" locked="0" layoutInCell="1" allowOverlap="1" wp14:anchorId="74E234B4" wp14:editId="6CD3A79A">
            <wp:simplePos x="0" y="0"/>
            <wp:positionH relativeFrom="column">
              <wp:posOffset>-1375410</wp:posOffset>
            </wp:positionH>
            <wp:positionV relativeFrom="paragraph">
              <wp:posOffset>441325</wp:posOffset>
            </wp:positionV>
            <wp:extent cx="7172325" cy="5181600"/>
            <wp:effectExtent l="0" t="0" r="9525" b="0"/>
            <wp:wrapSquare wrapText="bothSides"/>
            <wp:docPr id="2097616934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6934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814FA" w14:textId="77777777" w:rsidR="00A96D99" w:rsidRDefault="00A96D99" w:rsidP="00A628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</w:p>
    <w:p w14:paraId="6591B03D" w14:textId="77777777" w:rsidR="00A96D99" w:rsidRPr="005024B5" w:rsidRDefault="00A96D99" w:rsidP="00A628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2C8A56F9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4C962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BACFF1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9E351B" w14:textId="343E7FD5" w:rsidR="00544939" w:rsidRP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Step 1: 1NF</w:t>
      </w:r>
    </w:p>
    <w:p w14:paraId="07E8CFD3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To meet the standards for 1NF:</w:t>
      </w:r>
    </w:p>
    <w:p w14:paraId="0979871E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1. All attributes must be indivisible and must rely on the key.</w:t>
      </w:r>
    </w:p>
    <w:p w14:paraId="1641413C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2. Any attributes that contain multiple values should be organized into their own relation, ensuring that all attributes are connected to the key.</w:t>
      </w:r>
    </w:p>
    <w:p w14:paraId="5327EA9E" w14:textId="6AB03444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The schema complies with 1NF requirements since it lacks any attributes with multiple values.</w:t>
      </w:r>
    </w:p>
    <w:p w14:paraId="5538FADD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079DB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81C9C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5CD83" w14:textId="01EF8CC5" w:rsidR="00544939" w:rsidRP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sz w:val="24"/>
          <w:szCs w:val="24"/>
        </w:rPr>
        <w:t>Step 2: 2NF</w:t>
      </w:r>
    </w:p>
    <w:p w14:paraId="4142D6AD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To achieve 2NF:</w:t>
      </w:r>
    </w:p>
    <w:p w14:paraId="3C328B81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1. The schema should already conform to 1NF.</w:t>
      </w:r>
    </w:p>
    <w:p w14:paraId="7A1EB9D6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2. There must be no partial functional dependencies (FDs), meaning all non-key attributes should be entirely dependent on the primary key (no partial FDs), indicating that every attribute relies on the complete key.</w:t>
      </w:r>
    </w:p>
    <w:p w14:paraId="4403D57D" w14:textId="1BFD0BD1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The schema is already in 2NF because there are no partial functional dependencies present.</w:t>
      </w:r>
    </w:p>
    <w:p w14:paraId="56553416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69C233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8ABD8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36294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39DBC" w14:textId="77777777" w:rsid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BD46E" w14:textId="1C4FE357" w:rsidR="00544939" w:rsidRPr="00544939" w:rsidRDefault="00544939" w:rsidP="0054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3NF</w:t>
      </w:r>
    </w:p>
    <w:p w14:paraId="1799D7D9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To qualify for 3NF:</w:t>
      </w:r>
    </w:p>
    <w:p w14:paraId="03FA66B8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1. The schema must already satisfy 2NF.</w:t>
      </w:r>
    </w:p>
    <w:p w14:paraId="38434DE0" w14:textId="77777777" w:rsidR="00544939" w:rsidRPr="00544939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2. There should be no transitive dependencies, meaning all non-key attributes must directly depend on the primary key (no transitive dependencies). This implies that all attributes depend solely on the key, with no non-key attribute determining another non-key attribute.</w:t>
      </w:r>
    </w:p>
    <w:p w14:paraId="56920280" w14:textId="77777777" w:rsidR="00DF5958" w:rsidRDefault="00544939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44939">
        <w:rPr>
          <w:rFonts w:ascii="Times New Roman" w:hAnsi="Times New Roman" w:cs="Times New Roman"/>
          <w:b/>
          <w:bCs/>
          <w:color w:val="002060"/>
          <w:sz w:val="24"/>
          <w:szCs w:val="24"/>
        </w:rPr>
        <w:t>3. Derived attributes are not permitted, as they can create transitive dependencies.</w:t>
      </w:r>
    </w:p>
    <w:p w14:paraId="4A6F39EA" w14:textId="77777777" w:rsidR="00DF5958" w:rsidRDefault="00DF5958" w:rsidP="00544939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25917E5C" w14:textId="1C48D429" w:rsidR="00194E33" w:rsidRDefault="00DF5958" w:rsidP="00DF59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5958">
        <w:rPr>
          <w:rFonts w:ascii="Times New Roman" w:hAnsi="Times New Roman" w:cs="Times New Roman"/>
          <w:b/>
          <w:bCs/>
          <w:sz w:val="24"/>
          <w:szCs w:val="24"/>
        </w:rPr>
        <w:t>These problems occur in three scenarios:</w:t>
      </w:r>
      <w:r w:rsidRPr="00DF595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F595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Book: The Subcategory field is reliant on the non-primary attribute Category, forming a transitive dependency. This is expressed as: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ISBN → Category → Subcategory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Or broken down into: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ISBN → Category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Category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→ Subcategory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ISBN → Subcategory (Transitive dependency)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 xml:space="preserve">Fix: To eliminate this, move Subcategory from the Book table and place it in a new table alongside its determinant,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Category_ID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. Keep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Category_ID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in the Book table as a foreign key. To make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Category_ID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a valid foreign key, it must also serve as the primary key in its own separate table.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ShippingDetails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: The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Shipping_Costs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field is a calculated value derived from other fields. Including such attributes in the database increases redundancy and should be avoided.</w:t>
      </w:r>
      <w:r w:rsidRPr="009D48AE">
        <w:rPr>
          <w:rFonts w:ascii="Times New Roman" w:hAnsi="Times New Roman" w:cs="Times New Roman"/>
          <w:b/>
          <w:bCs/>
          <w:color w:val="0070C0"/>
          <w:sz w:val="24"/>
          <w:szCs w:val="24"/>
        </w:rPr>
        <w:br/>
      </w:r>
      <w:r w:rsidRPr="009D48AE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Fix: Delete the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Shipping_Costs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field from the </w:t>
      </w:r>
      <w:proofErr w:type="spellStart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>ShippingDetails</w:t>
      </w:r>
      <w:proofErr w:type="spellEnd"/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table.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Book: The Rating field is also a computed value that depends on other fields. Storing it in the database leads to unnecessary duplication of information.</w:t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Pr="004323E6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  <w:t>Fix: Remove the Rating field from the Book table.</w:t>
      </w:r>
      <w:r w:rsidR="00194E3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35B271" w14:textId="57E27438" w:rsidR="00194E33" w:rsidRDefault="00194E33" w:rsidP="00194E33">
      <w:pPr>
        <w:pStyle w:val="ListParagraph"/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Tables after the normalization</w:t>
      </w:r>
    </w:p>
    <w:p w14:paraId="3738DCA7" w14:textId="77777777" w:rsidR="00982ADD" w:rsidRDefault="00982ADD" w:rsidP="00982ADD">
      <w:pPr>
        <w:pStyle w:val="ListParagraph"/>
        <w:spacing w:after="160" w:line="259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312"/>
        <w:gridCol w:w="3378"/>
        <w:gridCol w:w="2734"/>
      </w:tblGrid>
      <w:tr w:rsidR="00194E33" w14:paraId="3137110A" w14:textId="77777777" w:rsidTr="00194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230B5200" w14:textId="77777777" w:rsidR="00194E33" w:rsidRPr="0057642A" w:rsidRDefault="00194E33" w:rsidP="00C07BB5">
            <w:pPr>
              <w:pStyle w:val="ListParagraph"/>
              <w:ind w:left="360"/>
            </w:pPr>
            <w:r w:rsidRPr="0057642A">
              <w:t>Schema Name</w:t>
            </w:r>
          </w:p>
        </w:tc>
        <w:tc>
          <w:tcPr>
            <w:tcW w:w="4457" w:type="dxa"/>
          </w:tcPr>
          <w:p w14:paraId="04557F47" w14:textId="77777777" w:rsidR="00194E33" w:rsidRDefault="00194E33" w:rsidP="00C07B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Schema Attribute</w:t>
            </w:r>
          </w:p>
        </w:tc>
        <w:tc>
          <w:tcPr>
            <w:tcW w:w="3556" w:type="dxa"/>
          </w:tcPr>
          <w:p w14:paraId="5F007FE3" w14:textId="77777777" w:rsidR="00194E33" w:rsidRDefault="00194E33" w:rsidP="00C07B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Keys</w:t>
            </w:r>
          </w:p>
        </w:tc>
      </w:tr>
      <w:tr w:rsidR="00194E33" w14:paraId="09B8BF3F" w14:textId="77777777" w:rsidTr="00194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289583DA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0AF0062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Book</w:t>
            </w:r>
          </w:p>
          <w:p w14:paraId="3528FCB5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00736CDF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67245491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77CD294C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14B6401F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2EC6B450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18002CBE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59C13A08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64DC29E8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14:paraId="6D40A3C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457" w:type="dxa"/>
          </w:tcPr>
          <w:p w14:paraId="63D8558C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ISBN</w:t>
            </w:r>
          </w:p>
          <w:p w14:paraId="7D56BBB0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Title</w:t>
            </w:r>
          </w:p>
          <w:p w14:paraId="036B5B5B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Author</w:t>
            </w:r>
          </w:p>
          <w:p w14:paraId="489C74D2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Genre</w:t>
            </w:r>
          </w:p>
          <w:p w14:paraId="353A700F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Publication_Date</w:t>
            </w:r>
            <w:proofErr w:type="spellEnd"/>
          </w:p>
          <w:p w14:paraId="1DE9CC23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Price</w:t>
            </w:r>
          </w:p>
          <w:p w14:paraId="2D4928A4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Quantity_Available</w:t>
            </w:r>
            <w:proofErr w:type="spellEnd"/>
          </w:p>
          <w:p w14:paraId="6AA8F1D1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Category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6E51E1C0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Subcategory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564E6222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Description</w:t>
            </w:r>
          </w:p>
          <w:p w14:paraId="373F375B" w14:textId="77777777" w:rsidR="00194E3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Cover_Image</w:t>
            </w:r>
            <w:proofErr w:type="spellEnd"/>
          </w:p>
          <w:p w14:paraId="18179509" w14:textId="586FF681" w:rsidR="00DF5958" w:rsidRPr="00F70A13" w:rsidRDefault="00DF5958" w:rsidP="00DF5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DF5958">
              <w:rPr>
                <w:rFonts w:ascii="Times New Roman" w:hAnsi="Times New Roman" w:cs="Times New Roman"/>
                <w:color w:val="7030A0"/>
              </w:rPr>
              <w:t>Rating (derived attribute)</w:t>
            </w:r>
          </w:p>
        </w:tc>
        <w:tc>
          <w:tcPr>
            <w:tcW w:w="3556" w:type="dxa"/>
          </w:tcPr>
          <w:p w14:paraId="5BBD3636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ISBN (Primary Key)</w:t>
            </w:r>
          </w:p>
          <w:p w14:paraId="04D59B73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11B9387D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Subcategory_ID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</w:tc>
      </w:tr>
      <w:tr w:rsidR="00194E33" w14:paraId="6E2154A8" w14:textId="77777777" w:rsidTr="00194E3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0F8D9155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Category_Table</w:t>
            </w:r>
            <w:proofErr w:type="spellEnd"/>
          </w:p>
          <w:p w14:paraId="450D1B42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i/>
                <w:iCs/>
                <w:color w:val="002060"/>
                <w:sz w:val="24"/>
                <w:szCs w:val="24"/>
              </w:rPr>
              <w:t>(Table to fix 3NF)</w:t>
            </w:r>
          </w:p>
        </w:tc>
        <w:tc>
          <w:tcPr>
            <w:tcW w:w="4457" w:type="dxa"/>
          </w:tcPr>
          <w:p w14:paraId="22DB815B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59FE3362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Category_Name</w:t>
            </w:r>
            <w:proofErr w:type="spellEnd"/>
          </w:p>
        </w:tc>
        <w:tc>
          <w:tcPr>
            <w:tcW w:w="3556" w:type="dxa"/>
          </w:tcPr>
          <w:p w14:paraId="080620B4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</w:tc>
      </w:tr>
      <w:tr w:rsidR="00194E33" w14:paraId="40EC4753" w14:textId="77777777" w:rsidTr="00194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0FB9A4E0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Subcategory_Table</w:t>
            </w:r>
            <w:proofErr w:type="spellEnd"/>
          </w:p>
          <w:p w14:paraId="5FF6D1F5" w14:textId="77777777" w:rsidR="00194E33" w:rsidRPr="00982ADD" w:rsidRDefault="00194E33" w:rsidP="00C07BB5">
            <w:pPr>
              <w:rPr>
                <w:rFonts w:ascii="Times New Roman" w:hAnsi="Times New Roman" w:cs="Times New Roman"/>
                <w:i/>
                <w:iCs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i/>
                <w:iCs/>
                <w:color w:val="002060"/>
                <w:sz w:val="24"/>
                <w:szCs w:val="24"/>
              </w:rPr>
              <w:t>(Table to fix 3NF)</w:t>
            </w:r>
          </w:p>
        </w:tc>
        <w:tc>
          <w:tcPr>
            <w:tcW w:w="4457" w:type="dxa"/>
          </w:tcPr>
          <w:p w14:paraId="1AE180C5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Subcategory_ID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5815B419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53AAF534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Subcategory_Name</w:t>
            </w:r>
            <w:proofErr w:type="spellEnd"/>
          </w:p>
        </w:tc>
        <w:tc>
          <w:tcPr>
            <w:tcW w:w="3556" w:type="dxa"/>
          </w:tcPr>
          <w:p w14:paraId="608DA8BA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Subcategory_ID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358EC36F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Category_ID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</w:tc>
      </w:tr>
      <w:tr w:rsidR="00194E33" w14:paraId="6510A64A" w14:textId="77777777" w:rsidTr="00194E3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4379185D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Order</w:t>
            </w:r>
          </w:p>
        </w:tc>
        <w:tc>
          <w:tcPr>
            <w:tcW w:w="4457" w:type="dxa"/>
          </w:tcPr>
          <w:p w14:paraId="17A88021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Order_ID</w:t>
            </w:r>
            <w:proofErr w:type="spellEnd"/>
          </w:p>
          <w:p w14:paraId="36482B62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09B52DB0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Order_Date</w:t>
            </w:r>
            <w:proofErr w:type="spellEnd"/>
          </w:p>
          <w:p w14:paraId="06A67FAC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Tota_Amount</w:t>
            </w:r>
            <w:proofErr w:type="spellEnd"/>
          </w:p>
          <w:p w14:paraId="3C7CAEF2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Payment_Status</w:t>
            </w:r>
            <w:proofErr w:type="spellEnd"/>
          </w:p>
        </w:tc>
        <w:tc>
          <w:tcPr>
            <w:tcW w:w="3556" w:type="dxa"/>
          </w:tcPr>
          <w:p w14:paraId="16503C01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F70A13">
              <w:rPr>
                <w:rFonts w:ascii="Times New Roman" w:hAnsi="Times New Roman" w:cs="Times New Roman"/>
                <w:color w:val="7030A0"/>
              </w:rPr>
              <w:t>Order ID (Primary Key)</w:t>
            </w:r>
          </w:p>
          <w:p w14:paraId="1F1AADC9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F70A13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5D89AD11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</w:p>
          <w:p w14:paraId="05C15619" w14:textId="77777777" w:rsidR="00194E33" w:rsidRPr="00F70A13" w:rsidRDefault="00194E33" w:rsidP="00C0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</w:p>
        </w:tc>
      </w:tr>
      <w:tr w:rsidR="00194E33" w:rsidRPr="00E66246" w14:paraId="3B827C0E" w14:textId="77777777" w:rsidTr="00194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4AC86157" w14:textId="77777777" w:rsidR="00194E33" w:rsidRPr="00EA5F34" w:rsidRDefault="00194E33" w:rsidP="00C07BB5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EA5F3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Order_Books</w:t>
            </w:r>
            <w:proofErr w:type="spellEnd"/>
            <w:r w:rsidRPr="00EA5F3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</w:p>
          <w:p w14:paraId="044B1522" w14:textId="77777777" w:rsidR="00194E33" w:rsidRPr="00EA5F34" w:rsidRDefault="00194E33" w:rsidP="00C07BB5">
            <w:pPr>
              <w:rPr>
                <w:rFonts w:ascii="Times New Roman" w:hAnsi="Times New Roman" w:cs="Times New Roman"/>
                <w:i/>
                <w:iCs/>
                <w:color w:val="002060"/>
                <w:sz w:val="24"/>
                <w:szCs w:val="24"/>
              </w:rPr>
            </w:pPr>
            <w:r w:rsidRPr="00EA5F34">
              <w:rPr>
                <w:rFonts w:ascii="Times New Roman" w:hAnsi="Times New Roman" w:cs="Times New Roman"/>
                <w:i/>
                <w:iCs/>
                <w:color w:val="002060"/>
                <w:sz w:val="24"/>
                <w:szCs w:val="24"/>
              </w:rPr>
              <w:t>(Junction Table)</w:t>
            </w:r>
          </w:p>
        </w:tc>
        <w:tc>
          <w:tcPr>
            <w:tcW w:w="4457" w:type="dxa"/>
          </w:tcPr>
          <w:p w14:paraId="24006EA9" w14:textId="77777777" w:rsidR="00EC12DC" w:rsidRPr="00EC12DC" w:rsidRDefault="008562FE" w:rsidP="00EC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</w:t>
            </w:r>
            <w:proofErr w:type="spellStart"/>
            <w:r w:rsidR="00EC12DC" w:rsidRPr="00EC12DC">
              <w:rPr>
                <w:rFonts w:ascii="Times New Roman" w:hAnsi="Times New Roman" w:cs="Times New Roman"/>
                <w:color w:val="7030A0"/>
                <w:u w:val="single"/>
              </w:rPr>
              <w:t>Order_ID</w:t>
            </w:r>
            <w:proofErr w:type="spellEnd"/>
            <w:r w:rsidR="00EC12DC" w:rsidRPr="00EC12DC">
              <w:rPr>
                <w:rFonts w:ascii="Times New Roman" w:hAnsi="Times New Roman" w:cs="Times New Roman"/>
                <w:color w:val="7030A0"/>
                <w:u w:val="single"/>
              </w:rPr>
              <w:t xml:space="preserve"> (PK + </w:t>
            </w:r>
            <w:r w:rsidR="00EC12DC"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="00EC12DC" w:rsidRPr="00EC12DC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  <w:p w14:paraId="3FA21CDD" w14:textId="77777777" w:rsidR="00EC12DC" w:rsidRPr="00EC12DC" w:rsidRDefault="00EC12DC" w:rsidP="00EC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EC12DC">
              <w:rPr>
                <w:rFonts w:ascii="Times New Roman" w:hAnsi="Times New Roman" w:cs="Times New Roman"/>
                <w:color w:val="7030A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EC12DC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  <w:p w14:paraId="40F09F36" w14:textId="493A3176" w:rsidR="00194E33" w:rsidRPr="00F70A13" w:rsidRDefault="00EC12DC" w:rsidP="00EC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</w:rPr>
            </w:pPr>
            <w:r w:rsidRPr="00EC12DC">
              <w:rPr>
                <w:rFonts w:ascii="Times New Roman" w:hAnsi="Times New Roman" w:cs="Times New Roman"/>
                <w:color w:val="7030A0"/>
                <w:u w:val="single"/>
              </w:rPr>
              <w:t>Quantity</w:t>
            </w:r>
          </w:p>
        </w:tc>
        <w:tc>
          <w:tcPr>
            <w:tcW w:w="3556" w:type="dxa"/>
          </w:tcPr>
          <w:p w14:paraId="6A18A10C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Order_ID</w:t>
            </w:r>
            <w:proofErr w:type="spellEnd"/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  <w:p w14:paraId="4DE73FAC" w14:textId="77777777" w:rsidR="00194E33" w:rsidRPr="00F70A13" w:rsidRDefault="00194E33" w:rsidP="00C0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7030A0"/>
                <w:u w:val="single"/>
              </w:rPr>
            </w:pP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F70A13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</w:tc>
      </w:tr>
    </w:tbl>
    <w:p w14:paraId="17DE055F" w14:textId="77777777" w:rsidR="00194E33" w:rsidRDefault="00194E33" w:rsidP="00194E33">
      <w:r>
        <w:br w:type="page"/>
      </w:r>
    </w:p>
    <w:tbl>
      <w:tblPr>
        <w:tblStyle w:val="GridTable2"/>
        <w:tblW w:w="0" w:type="auto"/>
        <w:tblLook w:val="0400" w:firstRow="0" w:lastRow="0" w:firstColumn="0" w:lastColumn="0" w:noHBand="0" w:noVBand="1"/>
      </w:tblPr>
      <w:tblGrid>
        <w:gridCol w:w="2170"/>
        <w:gridCol w:w="3595"/>
        <w:gridCol w:w="2659"/>
      </w:tblGrid>
      <w:tr w:rsidR="00194E33" w14:paraId="1BA6375C" w14:textId="77777777" w:rsidTr="00194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tcW w:w="2386" w:type="dxa"/>
          </w:tcPr>
          <w:p w14:paraId="3B80D0A6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lastRenderedPageBreak/>
              <w:t>Customer</w:t>
            </w:r>
          </w:p>
        </w:tc>
        <w:tc>
          <w:tcPr>
            <w:tcW w:w="4457" w:type="dxa"/>
          </w:tcPr>
          <w:p w14:paraId="57D1408D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11A64FAC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Name</w:t>
            </w:r>
          </w:p>
          <w:p w14:paraId="344B22EC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Number</w:t>
            </w:r>
          </w:p>
          <w:p w14:paraId="41877C5E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Email</w:t>
            </w:r>
          </w:p>
          <w:p w14:paraId="05BB0AAD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Password</w:t>
            </w:r>
          </w:p>
          <w:p w14:paraId="7395513B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Favorites</w:t>
            </w:r>
          </w:p>
        </w:tc>
        <w:tc>
          <w:tcPr>
            <w:tcW w:w="3556" w:type="dxa"/>
          </w:tcPr>
          <w:p w14:paraId="425A4217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</w:tc>
      </w:tr>
      <w:tr w:rsidR="00194E33" w:rsidRPr="00DA33A7" w14:paraId="6AD6F708" w14:textId="77777777" w:rsidTr="00194E33">
        <w:trPr>
          <w:trHeight w:val="70"/>
        </w:trPr>
        <w:tc>
          <w:tcPr>
            <w:tcW w:w="2386" w:type="dxa"/>
          </w:tcPr>
          <w:p w14:paraId="52A69771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Review</w:t>
            </w:r>
          </w:p>
        </w:tc>
        <w:tc>
          <w:tcPr>
            <w:tcW w:w="4457" w:type="dxa"/>
          </w:tcPr>
          <w:p w14:paraId="5C0CADC7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Review_ID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6D73A26D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ISBN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082B2876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7ABBE9E4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Rating</w:t>
            </w:r>
          </w:p>
          <w:p w14:paraId="1608C46B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Review_Text</w:t>
            </w:r>
            <w:proofErr w:type="spellEnd"/>
          </w:p>
        </w:tc>
        <w:tc>
          <w:tcPr>
            <w:tcW w:w="3556" w:type="dxa"/>
          </w:tcPr>
          <w:p w14:paraId="6964089F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Review_ID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3DABAE1A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ISBN (Foreign Key)</w:t>
            </w:r>
          </w:p>
          <w:p w14:paraId="7E42FC53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</w:tc>
      </w:tr>
      <w:tr w:rsidR="00194E33" w14:paraId="1130DC75" w14:textId="77777777" w:rsidTr="00194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tcW w:w="2386" w:type="dxa"/>
          </w:tcPr>
          <w:p w14:paraId="53CFE9E9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982AD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ShippingDetails</w:t>
            </w:r>
            <w:proofErr w:type="spellEnd"/>
          </w:p>
        </w:tc>
        <w:tc>
          <w:tcPr>
            <w:tcW w:w="4457" w:type="dxa"/>
          </w:tcPr>
          <w:p w14:paraId="6A4D812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Shipping_ID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3A60E2DA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Order_ID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31EBA0AF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Address</w:t>
            </w:r>
          </w:p>
          <w:p w14:paraId="37802B1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</w:rPr>
              <w:t>Status</w:t>
            </w:r>
          </w:p>
          <w:p w14:paraId="4B02298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Shipping_Costs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</w:t>
            </w:r>
            <w:r w:rsidRPr="00982ADD">
              <w:rPr>
                <w:rFonts w:ascii="Times New Roman" w:hAnsi="Times New Roman" w:cs="Times New Roman"/>
                <w:i/>
                <w:iCs/>
                <w:color w:val="7030A0"/>
              </w:rPr>
              <w:t>(derived attribute)</w:t>
            </w:r>
          </w:p>
          <w:p w14:paraId="2D00433D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Estimated_Delivery_Date</w:t>
            </w:r>
            <w:proofErr w:type="spellEnd"/>
          </w:p>
        </w:tc>
        <w:tc>
          <w:tcPr>
            <w:tcW w:w="3556" w:type="dxa"/>
          </w:tcPr>
          <w:p w14:paraId="7E204629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Shipping_ID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(Primary Key)</w:t>
            </w:r>
          </w:p>
          <w:p w14:paraId="37308C47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</w:rPr>
              <w:t>Order_ID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</w:rPr>
              <w:t xml:space="preserve"> (</w:t>
            </w:r>
            <w:r w:rsidRPr="00EA0766">
              <w:rPr>
                <w:rFonts w:ascii="Times New Roman" w:hAnsi="Times New Roman" w:cs="Times New Roman"/>
                <w:color w:val="00B0F0"/>
              </w:rPr>
              <w:t>Foreign Key</w:t>
            </w:r>
            <w:r w:rsidRPr="00982ADD">
              <w:rPr>
                <w:rFonts w:ascii="Times New Roman" w:hAnsi="Times New Roman" w:cs="Times New Roman"/>
                <w:color w:val="7030A0"/>
              </w:rPr>
              <w:t>)</w:t>
            </w:r>
          </w:p>
          <w:p w14:paraId="5C826385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</w:p>
        </w:tc>
      </w:tr>
      <w:tr w:rsidR="00194E33" w14:paraId="6EDE509E" w14:textId="77777777" w:rsidTr="00194E33">
        <w:trPr>
          <w:trHeight w:val="70"/>
        </w:trPr>
        <w:tc>
          <w:tcPr>
            <w:tcW w:w="2386" w:type="dxa"/>
          </w:tcPr>
          <w:p w14:paraId="1A8620A4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Wishlist</w:t>
            </w:r>
          </w:p>
          <w:p w14:paraId="269EE688" w14:textId="77777777" w:rsidR="00194E33" w:rsidRPr="00982ADD" w:rsidRDefault="00194E33" w:rsidP="00C07BB5">
            <w:pP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4"/>
                <w:szCs w:val="24"/>
              </w:rPr>
            </w:pPr>
            <w:r w:rsidRPr="00982ADD"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4"/>
                <w:szCs w:val="24"/>
              </w:rPr>
              <w:t>(Junction Table)</w:t>
            </w:r>
          </w:p>
        </w:tc>
        <w:tc>
          <w:tcPr>
            <w:tcW w:w="4457" w:type="dxa"/>
          </w:tcPr>
          <w:p w14:paraId="38FEB6AA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  <w:p w14:paraId="1EB267A2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</w:tc>
        <w:tc>
          <w:tcPr>
            <w:tcW w:w="3556" w:type="dxa"/>
          </w:tcPr>
          <w:p w14:paraId="3D3E7D74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  <w:u w:val="single"/>
              </w:rPr>
            </w:pPr>
            <w:proofErr w:type="spellStart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Customer_ID</w:t>
            </w:r>
            <w:proofErr w:type="spellEnd"/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  <w:p w14:paraId="215FAF8C" w14:textId="77777777" w:rsidR="00194E33" w:rsidRPr="00982ADD" w:rsidRDefault="00194E33" w:rsidP="00C07BB5">
            <w:pPr>
              <w:rPr>
                <w:rFonts w:ascii="Times New Roman" w:hAnsi="Times New Roman" w:cs="Times New Roman"/>
                <w:color w:val="7030A0"/>
              </w:rPr>
            </w:pP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 xml:space="preserve">ISBN (PK + </w:t>
            </w:r>
            <w:r w:rsidRPr="00EA0766">
              <w:rPr>
                <w:rFonts w:ascii="Times New Roman" w:hAnsi="Times New Roman" w:cs="Times New Roman"/>
                <w:color w:val="00B0F0"/>
                <w:u w:val="single"/>
              </w:rPr>
              <w:t>FK</w:t>
            </w:r>
            <w:r w:rsidRPr="00982ADD">
              <w:rPr>
                <w:rFonts w:ascii="Times New Roman" w:hAnsi="Times New Roman" w:cs="Times New Roman"/>
                <w:color w:val="7030A0"/>
                <w:u w:val="single"/>
              </w:rPr>
              <w:t>)</w:t>
            </w:r>
          </w:p>
        </w:tc>
      </w:tr>
    </w:tbl>
    <w:p w14:paraId="39F192A1" w14:textId="4DF3DDAA" w:rsidR="005024B5" w:rsidRDefault="00A96D99" w:rsidP="00194E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04320" behindDoc="0" locked="0" layoutInCell="1" allowOverlap="1" wp14:anchorId="241FAFCE" wp14:editId="395946EC">
            <wp:simplePos x="0" y="0"/>
            <wp:positionH relativeFrom="column">
              <wp:posOffset>-1908810</wp:posOffset>
            </wp:positionH>
            <wp:positionV relativeFrom="paragraph">
              <wp:posOffset>187325</wp:posOffset>
            </wp:positionV>
            <wp:extent cx="7705725" cy="6111875"/>
            <wp:effectExtent l="0" t="0" r="9525" b="3175"/>
            <wp:wrapSquare wrapText="bothSides"/>
            <wp:docPr id="31356279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279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4B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D06EC0" w14:textId="05160CB1" w:rsidR="00F133AF" w:rsidRPr="00F133AF" w:rsidRDefault="00F133AF" w:rsidP="00A6287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the normalized tables and populate them with at least 10 rows.</w:t>
      </w:r>
    </w:p>
    <w:p w14:paraId="668E93C1" w14:textId="1EB84905" w:rsidR="00D92EF2" w:rsidRPr="00561F88" w:rsidRDefault="00A6287E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  <w:lang w:val="en-GB"/>
        </w:rPr>
        <w:t>1</w:t>
      </w:r>
      <w:r w:rsidR="00D92EF2" w:rsidRPr="00561F88">
        <w:rPr>
          <w:rFonts w:ascii="Consolas" w:eastAsia="Times New Roman" w:hAnsi="Consolas" w:cs="Courier New"/>
          <w:color w:val="FFFFFF" w:themeColor="background1"/>
          <w:sz w:val="21"/>
          <w:szCs w:val="21"/>
          <w:lang w:eastAsia="en-US"/>
        </w:rPr>
        <w:t xml:space="preserve"> </w:t>
      </w:r>
      <w:r w:rsidR="00D92EF2" w:rsidRPr="00561F88">
        <w:rPr>
          <w:rFonts w:ascii="Consolas" w:hAnsi="Consolas" w:cs="Courier New"/>
          <w:color w:val="FFFFFF" w:themeColor="background1"/>
        </w:rPr>
        <w:t xml:space="preserve">-- Populate </w:t>
      </w:r>
      <w:proofErr w:type="spellStart"/>
      <w:r w:rsidR="00D92EF2" w:rsidRPr="00561F88">
        <w:rPr>
          <w:rFonts w:ascii="Consolas" w:hAnsi="Consolas" w:cs="Courier New"/>
          <w:color w:val="FFFFFF" w:themeColor="background1"/>
        </w:rPr>
        <w:t>Category_Table</w:t>
      </w:r>
      <w:proofErr w:type="spellEnd"/>
    </w:p>
    <w:p w14:paraId="06C74F6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Category_Table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Category_Name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273EA2D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('Fiction'),</w:t>
      </w:r>
    </w:p>
    <w:p w14:paraId="28F9422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('Non-Fiction'),</w:t>
      </w:r>
    </w:p>
    <w:p w14:paraId="7D6BD9A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('Science'),</w:t>
      </w:r>
    </w:p>
    <w:p w14:paraId="2D892BA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('History'),</w:t>
      </w:r>
    </w:p>
    <w:p w14:paraId="025BFBF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('Mystery'),</w:t>
      </w:r>
    </w:p>
    <w:p w14:paraId="1DDCD2F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('Romance'),</w:t>
      </w:r>
    </w:p>
    <w:p w14:paraId="3B974BF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('Fantasy'),</w:t>
      </w:r>
    </w:p>
    <w:p w14:paraId="36493C1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('Biography'),</w:t>
      </w:r>
    </w:p>
    <w:p w14:paraId="3292E22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('Self-Help'),</w:t>
      </w:r>
    </w:p>
    <w:p w14:paraId="47FB851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('Children'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172D3AF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3D3BE262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-- Populate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Subcategory_Table</w:t>
      </w:r>
      <w:proofErr w:type="spellEnd"/>
    </w:p>
    <w:p w14:paraId="3D689C7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Subcategory_Table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Category_ID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Subcategory_Name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7147A3B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'Thriller'),</w:t>
      </w:r>
    </w:p>
    <w:p w14:paraId="6461D5C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'Drama'),</w:t>
      </w:r>
    </w:p>
    <w:p w14:paraId="185291F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'Health'),</w:t>
      </w:r>
    </w:p>
    <w:p w14:paraId="32B5F7A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'Travel'),</w:t>
      </w:r>
    </w:p>
    <w:p w14:paraId="09E9F25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'Physics'),</w:t>
      </w:r>
    </w:p>
    <w:p w14:paraId="6F01FFE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'Biology'),</w:t>
      </w:r>
    </w:p>
    <w:p w14:paraId="3AC3A2D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'Ancient'),</w:t>
      </w:r>
    </w:p>
    <w:p w14:paraId="7E4A6B5D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lastRenderedPageBreak/>
        <w:t>(5, 'Detective'),</w:t>
      </w:r>
    </w:p>
    <w:p w14:paraId="0805D28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(6, 'Love Stories'),</w:t>
      </w:r>
    </w:p>
    <w:p w14:paraId="6269ABA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(7, 'Magic'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0AEB0B2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76167BD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-- Populate Book Table</w:t>
      </w:r>
    </w:p>
    <w:p w14:paraId="579A40F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Book (ISBN, Title, Author, Genre,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Publication_Date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Price,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Quantity_Available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Category_ID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Subcategory_ID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Description,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Cover_Image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53BC589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('978-1-23456-789-0', 'The Silent Patient', 'Alex Michaelides', 'Fiction', '2023-02-01', 15.99, 100, 1, 1, 'A psychological thriller', 'Cover1.jpg'),</w:t>
      </w:r>
    </w:p>
    <w:p w14:paraId="7B9E9C0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('978-1-23456-789-1', 'Becoming', 'Michelle Obama', 'Non-Fiction', '2023-03-01', 20.00, 50, 2, 1, 'A memoir by the former First Lady', 'Cover2.jpg'),</w:t>
      </w:r>
    </w:p>
    <w:p w14:paraId="0ED47AD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('978-1-23456-789-2', 'A Brief History of Time', 'Stephen Hawking', 'Science', '2024-01-15', 18.50, 75, 3, 1, 'An exploration of the universe', 'Cover3.jpg'),</w:t>
      </w:r>
    </w:p>
    <w:p w14:paraId="0879F3F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('978-1-23456-789-3', 'The Great Gatsby', 'F. Scott Fitzgerald', 'Fiction', '2024-04-10', 10.99, 120, 1, 2, 'A classic novel of the Roaring Twenties', 'Cover4.jpg'),</w:t>
      </w:r>
    </w:p>
    <w:p w14:paraId="4990D40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('978-1-23456-789-4', 'Educated', 'Tara Westover', 'Non-Fiction', '2023-05-20', 25.00, 90, 2, 2, 'A memoir about family and education', 'Cover5.jpg'),</w:t>
      </w:r>
    </w:p>
    <w:p w14:paraId="5422B1B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('978-1-23456-789-5', 'Harry Potter and the Sorcerer’s Stone', 'J.K. Rowling', 'Fantasy', '2024-05-01', 30.00, 60, 1, 1, 'A young wizard’s journey begins', 'Cover6.jpg'),</w:t>
      </w:r>
    </w:p>
    <w:p w14:paraId="5209650B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('978-1-23456-789-6', 'The Catcher in the Rye', 'J.D. Salinger', 'Fiction', '2023-06-15', 22.99, 110, 1, 2, 'A story of teenage angst', 'Cover7.jpg'),</w:t>
      </w:r>
    </w:p>
    <w:p w14:paraId="4D76387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lastRenderedPageBreak/>
        <w:t>('978-1-23456-789-7', 'Where the Crawdads Sing', 'Delia Owens', 'Fiction', '2023-07-20', 12.99, 95, 1, 1, 'A mystery set in the marshes of North Carolina', 'Cover8.jpg'),</w:t>
      </w:r>
    </w:p>
    <w:p w14:paraId="4B61863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('978-1-23456-789-8', 'Beartown', 'Fredrik Backman', 'Fiction', '2024-06-05', 14.50, 80, 1, 2, 'A novel about a town obsessed with hockey', 'Cover9.jpg'),</w:t>
      </w:r>
    </w:p>
    <w:p w14:paraId="776713BE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('978-1-23456-789-9', 'Atomic Habits', 'James Clear', 'Self-Help', '2023-08-30', 21.99, 70, 2, 1, 'An easy &amp; proven way to build good habits', 'Cover10.jpg'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486D547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254E173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-- Populate Customer Table</w:t>
      </w:r>
    </w:p>
    <w:p w14:paraId="3FDCBB52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INSERT INTO Customer (Name, Number, Email, Password, Favorites) VALUES</w:t>
      </w:r>
    </w:p>
    <w:p w14:paraId="120B10A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('Ali Ahmed', 'Number1', 'ali1@example.com', 'Password1', 'Favorite1'),</w:t>
      </w:r>
    </w:p>
    <w:p w14:paraId="4D8BBF8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('Fatima Al-Mansour', 'Number2', 'fatima2@example.com', 'Password2', 'Favorite2'),</w:t>
      </w:r>
    </w:p>
    <w:p w14:paraId="053F492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('Mohammed Khan', 'Number3', 'mohammed3@example.com', 'Password3', 'Favorite3'),</w:t>
      </w:r>
    </w:p>
    <w:p w14:paraId="67E53B78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('Sara Youssef', 'Number4', 'sara4@example.com', 'Password4', 'Favorite4'),</w:t>
      </w:r>
    </w:p>
    <w:p w14:paraId="60276B8B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('Omar Saeed', 'Number5', 'omar5@example.com', 'Password5', 'Favorite5'),</w:t>
      </w:r>
    </w:p>
    <w:p w14:paraId="6355A47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('Aisha Hussain', 'Number6', 'aisha6@example.com', 'Password6', 'Favorite6'),</w:t>
      </w:r>
    </w:p>
    <w:p w14:paraId="679425F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('Hassan Ali', 'Number7', 'hassan7@example.com', 'Password7', 'Favorite7'),</w:t>
      </w:r>
    </w:p>
    <w:p w14:paraId="3980D39D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('Noura Khaled', 'Number8', 'noura8@example.com', 'Password8', 'Favorite8'),</w:t>
      </w:r>
    </w:p>
    <w:p w14:paraId="1E42FCF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('Zainab Noor', 'Number9', 'zainab9@example.com', 'Password9', 'Favorite9'),</w:t>
      </w:r>
    </w:p>
    <w:p w14:paraId="0AEE40E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('Yusuf Ibrahim', 'Number10', 'yusuf10@example.com', 'Password10', 'Favorite10'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713DB7B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67BDA55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-- Populate Review Table (ensure customers have rated books)</w:t>
      </w:r>
    </w:p>
    <w:p w14:paraId="717E08D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Review (ISBN,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Customer_ID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Rating,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Review_Text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0B2656C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('978-1-23456-789-0', 1, 5, 'An incredible read!'),</w:t>
      </w:r>
    </w:p>
    <w:p w14:paraId="58DC0A8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('978-1-23456-789-1', 2, 4, 'Very inspiring.'),</w:t>
      </w:r>
    </w:p>
    <w:p w14:paraId="0C8BB428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('978-1-23456-789-2', 3, 5, 'A must-read for science lovers.'),</w:t>
      </w:r>
    </w:p>
    <w:p w14:paraId="668B2C5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('978-1-23456-789-3', 4, 3, 'Good, but not great.'),</w:t>
      </w:r>
    </w:p>
    <w:p w14:paraId="0430B5DD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('978-1-23456-789-4', 5, 5, 'Life-changing!'),</w:t>
      </w:r>
    </w:p>
    <w:p w14:paraId="5BBD91D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('978-1-23456-789-5', 6, 4, 'Magical and wonderful.'),</w:t>
      </w:r>
    </w:p>
    <w:p w14:paraId="1291961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('978-1-23456-789-6', 7, 2, 'Didn’t live up to the hype.'),</w:t>
      </w:r>
    </w:p>
    <w:p w14:paraId="7636C84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('978-1-23456-789-7', 8, 5, 'Beautifully written.'),</w:t>
      </w:r>
    </w:p>
    <w:p w14:paraId="2EAEAEF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('978-1-23456-789-8', 9, 4, 'Engaging story.'),</w:t>
      </w:r>
    </w:p>
    <w:p w14:paraId="7E7B7C7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('978-1-23456-789-9', 10, 3, 'Helpful tips but some were obvious.'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6262E4A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06EACB9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-- Populate Order Table</w:t>
      </w:r>
    </w:p>
    <w:p w14:paraId="7891091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INSERT INTO `Order`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Customer_ID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Order_Date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Total_Amount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Payment_Status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6F15A74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'2023-10-01 10:00:00', 29.99, 'Paid'),</w:t>
      </w:r>
    </w:p>
    <w:p w14:paraId="2CBED0AB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'2023-10-02 11:00:00', 19.99, 'Paid'),</w:t>
      </w:r>
    </w:p>
    <w:p w14:paraId="2F57F86E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'2023-10-03 12:00:00', 39.99, 'Unpaid'),</w:t>
      </w:r>
    </w:p>
    <w:p w14:paraId="5CE2524D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(1, '2023-10-04 13:00:00', 49.99, 'Paid'), </w:t>
      </w:r>
    </w:p>
    <w:p w14:paraId="717C329B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(1, '2023-10-05 14:00:00', 59.99, 'Paid'), </w:t>
      </w:r>
    </w:p>
    <w:p w14:paraId="44AE4DF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'2023-10-06 15:00:00', 69.99, 'Pending'),</w:t>
      </w:r>
    </w:p>
    <w:p w14:paraId="6DF18E5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lastRenderedPageBreak/>
        <w:t>(3, '2023-10-07 16:00:00', 79.99, 'Paid'),</w:t>
      </w:r>
    </w:p>
    <w:p w14:paraId="66EE6D6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'2023-10-08 17:00:00', 89.99, 'Unpaid'),</w:t>
      </w:r>
    </w:p>
    <w:p w14:paraId="63E7110E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(5, '2023-10-09 18:00:00', 99.99, 'Paid'),</w:t>
      </w:r>
    </w:p>
    <w:p w14:paraId="328638BA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(6, '2023-10-10 19:00:00', 9.99, 'Paid'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623B0DF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0E9380C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-- Populate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Order_Books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(Junction Table)</w:t>
      </w:r>
    </w:p>
    <w:p w14:paraId="4BBFB658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Order_Books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Order_ID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>, ISBN, Quantity) VALUES</w:t>
      </w:r>
    </w:p>
    <w:p w14:paraId="14C3315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'978-1-23456-789-0', 1),</w:t>
      </w:r>
    </w:p>
    <w:p w14:paraId="1F48117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'978-1-23456-789-1', 2),</w:t>
      </w:r>
    </w:p>
    <w:p w14:paraId="2AD2298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'978-1-23456-789-3', 1),</w:t>
      </w:r>
    </w:p>
    <w:p w14:paraId="5B8F846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'978-1-23456-789-5', 1),</w:t>
      </w:r>
    </w:p>
    <w:p w14:paraId="2BD6EF8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'978-1-23456-789-2', 1),</w:t>
      </w:r>
    </w:p>
    <w:p w14:paraId="6FB104C2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'978-1-23456-789-4', 1),</w:t>
      </w:r>
    </w:p>
    <w:p w14:paraId="75106F1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'978-1-23456-789-6', 1),</w:t>
      </w:r>
    </w:p>
    <w:p w14:paraId="12821BA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'978-1-23456-789-7', 1),</w:t>
      </w:r>
    </w:p>
    <w:p w14:paraId="246A7602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(5, '978-1-23456-789-8', 1),</w:t>
      </w:r>
    </w:p>
    <w:p w14:paraId="233DFD00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(6, '978-1-23456-789-9', 1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1C1FAD6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064C68C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-- Populate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ShippingDetails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Table</w:t>
      </w:r>
    </w:p>
    <w:p w14:paraId="3C5BF5F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 xml:space="preserve">INSERT INTO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ShippingDetails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Order_ID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Address, Status, 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Estimated_Delivery_Date</w:t>
      </w:r>
      <w:proofErr w:type="spellEnd"/>
      <w:r w:rsidRPr="00561F88">
        <w:rPr>
          <w:rFonts w:ascii="Consolas" w:hAnsi="Consolas" w:cs="Courier New"/>
          <w:color w:val="FFFFFF" w:themeColor="background1"/>
        </w:rPr>
        <w:t>) VALUES</w:t>
      </w:r>
    </w:p>
    <w:p w14:paraId="2EF767C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'Address1', 'Shipped', '2023-10-01'),</w:t>
      </w:r>
    </w:p>
    <w:p w14:paraId="645645B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'Address2', 'In Transit', '2023-10-02'),</w:t>
      </w:r>
    </w:p>
    <w:p w14:paraId="5CBC7ACE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lastRenderedPageBreak/>
        <w:t>(3, 'Address3', 'Delivered', '2023-10-03'),</w:t>
      </w:r>
    </w:p>
    <w:p w14:paraId="45C0131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'Address4', 'Pending', '2023-10-04'),</w:t>
      </w:r>
    </w:p>
    <w:p w14:paraId="74A85208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(5, 'Address5', 'Shipped', '2023-10-05'),</w:t>
      </w:r>
    </w:p>
    <w:p w14:paraId="785FFB7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(6, 'Address6', 'In Transit', '2023-10-06'),</w:t>
      </w:r>
    </w:p>
    <w:p w14:paraId="153EAFC4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(7, 'Address7', 'Delivered', '2023-10-07'),</w:t>
      </w:r>
    </w:p>
    <w:p w14:paraId="20E9BA3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(8, 'Address8', 'Pending', '2023-10-08'),</w:t>
      </w:r>
    </w:p>
    <w:p w14:paraId="4199727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(9, 'Address9', 'Shipped', '2023-10-09'),</w:t>
      </w:r>
    </w:p>
    <w:p w14:paraId="36C86E89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(10, 'Address10', 'In Transit', '2023-10-10'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42453F8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</w:p>
    <w:p w14:paraId="75A416DB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-- Populate Wishlist Table (for customers with wish lists)</w:t>
      </w:r>
    </w:p>
    <w:p w14:paraId="330DBB7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INSERT INTO Wishlist (</w:t>
      </w:r>
      <w:proofErr w:type="spellStart"/>
      <w:r w:rsidRPr="00561F88">
        <w:rPr>
          <w:rFonts w:ascii="Consolas" w:hAnsi="Consolas" w:cs="Courier New"/>
          <w:color w:val="FFFFFF" w:themeColor="background1"/>
        </w:rPr>
        <w:t>Customer_ID</w:t>
      </w:r>
      <w:proofErr w:type="spellEnd"/>
      <w:r w:rsidRPr="00561F88">
        <w:rPr>
          <w:rFonts w:ascii="Consolas" w:hAnsi="Consolas" w:cs="Courier New"/>
          <w:color w:val="FFFFFF" w:themeColor="background1"/>
        </w:rPr>
        <w:t xml:space="preserve">, ISBN) VALUES </w:t>
      </w:r>
    </w:p>
    <w:p w14:paraId="30DD408F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'978-1-23456-789-0'),</w:t>
      </w:r>
    </w:p>
    <w:p w14:paraId="33028B9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'978-1-23456-789-1'),</w:t>
      </w:r>
    </w:p>
    <w:p w14:paraId="03B2BB77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(1, '978-1-23456-789-2'),</w:t>
      </w:r>
    </w:p>
    <w:p w14:paraId="7ACE64E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'978-1-23456-789-1'),</w:t>
      </w:r>
    </w:p>
    <w:p w14:paraId="5B01ACE3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(2, '978-1-23456-789-3'),</w:t>
      </w:r>
    </w:p>
    <w:p w14:paraId="6A525881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'978-1-23456-789-0'),</w:t>
      </w:r>
    </w:p>
    <w:p w14:paraId="741A371C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(3, '978-1-23456-789-2'),</w:t>
      </w:r>
    </w:p>
    <w:p w14:paraId="2CC11CBE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'978-1-23456-789-3'),</w:t>
      </w:r>
    </w:p>
    <w:p w14:paraId="07786A56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(4, '978-1-23456-789-4'),</w:t>
      </w:r>
    </w:p>
    <w:p w14:paraId="31941965" w14:textId="77777777" w:rsidR="00D92EF2" w:rsidRPr="00561F88" w:rsidRDefault="00D92EF2" w:rsidP="000B50C4">
      <w:pPr>
        <w:shd w:val="clear" w:color="auto" w:fill="000000" w:themeFill="text1"/>
        <w:spacing w:line="360" w:lineRule="auto"/>
        <w:rPr>
          <w:rFonts w:ascii="Consolas" w:hAnsi="Consolas" w:cs="Courier New"/>
          <w:color w:val="FFFFFF" w:themeColor="background1"/>
        </w:rPr>
      </w:pPr>
      <w:r w:rsidRPr="00561F88">
        <w:rPr>
          <w:rFonts w:ascii="Consolas" w:hAnsi="Consolas" w:cs="Courier New"/>
          <w:color w:val="FFFFFF" w:themeColor="background1"/>
        </w:rPr>
        <w:t>(5, '978-1-23456-789-2'</w:t>
      </w:r>
      <w:proofErr w:type="gramStart"/>
      <w:r w:rsidRPr="00561F88">
        <w:rPr>
          <w:rFonts w:ascii="Consolas" w:hAnsi="Consolas" w:cs="Courier New"/>
          <w:color w:val="FFFFFF" w:themeColor="background1"/>
        </w:rPr>
        <w:t>);</w:t>
      </w:r>
      <w:proofErr w:type="gramEnd"/>
    </w:p>
    <w:p w14:paraId="199EFB5B" w14:textId="77777777" w:rsidR="00D92EF2" w:rsidRPr="00D92EF2" w:rsidRDefault="00D92EF2" w:rsidP="00D92EF2">
      <w:pPr>
        <w:spacing w:line="360" w:lineRule="auto"/>
        <w:rPr>
          <w:b/>
          <w:bCs/>
          <w:color w:val="FF0000"/>
        </w:rPr>
      </w:pPr>
    </w:p>
    <w:p w14:paraId="00357E11" w14:textId="031D865D" w:rsidR="00F133AF" w:rsidRPr="00F133AF" w:rsidRDefault="00F133AF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Write the necessary SQL statements to create the tables.</w:t>
      </w:r>
    </w:p>
    <w:p w14:paraId="5BCB362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>-- Customer Table</w:t>
      </w:r>
    </w:p>
    <w:p w14:paraId="1DE99F9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CREATE TABLE Customer (</w:t>
      </w:r>
    </w:p>
    <w:p w14:paraId="269BE50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45AF2054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FirstName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6A7812F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LastName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1B7CE03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ShippingAddress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255),</w:t>
      </w:r>
    </w:p>
    <w:p w14:paraId="20B20D8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ContactNumber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20),</w:t>
      </w:r>
    </w:p>
    <w:p w14:paraId="69BC9C7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Email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100),</w:t>
      </w:r>
    </w:p>
    <w:p w14:paraId="03CBB7E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Password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100),</w:t>
      </w:r>
    </w:p>
    <w:p w14:paraId="395B12F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CommunicationPreferences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255)</w:t>
      </w:r>
    </w:p>
    <w:p w14:paraId="75F3D68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267A3E2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3AB040A8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-- Book Table</w:t>
      </w:r>
    </w:p>
    <w:p w14:paraId="16AD2D9F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CREATE TABLE Book (</w:t>
      </w:r>
    </w:p>
    <w:p w14:paraId="0CBBF64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ISBN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20) PRIMARY KEY,</w:t>
      </w:r>
    </w:p>
    <w:p w14:paraId="21E36FD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Title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255),</w:t>
      </w:r>
    </w:p>
    <w:p w14:paraId="2D4541A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Author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100),</w:t>
      </w:r>
    </w:p>
    <w:p w14:paraId="54F3606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Genre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17C641FC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PublicationDate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DATE,</w:t>
      </w:r>
    </w:p>
    <w:p w14:paraId="2BDE2FF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Price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DECIMAL(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10, 2),</w:t>
      </w:r>
    </w:p>
    <w:p w14:paraId="05E32B9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QuantityAvailable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770CFCCD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Description TEXT,</w:t>
      </w:r>
    </w:p>
    <w:p w14:paraId="484B2B5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CoverImage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255)</w:t>
      </w:r>
    </w:p>
    <w:p w14:paraId="06CADE4F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2FBF428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5768405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-- Category Table</w:t>
      </w:r>
    </w:p>
    <w:p w14:paraId="5578F06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CREATE TABLE Category (</w:t>
      </w:r>
    </w:p>
    <w:p w14:paraId="1BAC162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33DADBD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CategoryName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100)</w:t>
      </w:r>
    </w:p>
    <w:p w14:paraId="6E30A2B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5AE0327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65FD8268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-- Subcategory Table</w:t>
      </w:r>
    </w:p>
    <w:p w14:paraId="4980B4EF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CREATE TABLE Subcategory (</w:t>
      </w:r>
    </w:p>
    <w:p w14:paraId="69AA16E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SubcategoryID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3D3D9334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7E45125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SubcategoryName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100),</w:t>
      </w:r>
    </w:p>
    <w:p w14:paraId="3ADCCB3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Category(</w:t>
      </w:r>
      <w:proofErr w:type="spellStart"/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CategoryID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</w:t>
      </w:r>
    </w:p>
    <w:p w14:paraId="436D383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5012DFD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7F21FB9D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-- Order Table</w:t>
      </w:r>
    </w:p>
    <w:p w14:paraId="55BEC54C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 xml:space="preserve">CREATE TABLE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(</w:t>
      </w:r>
    </w:p>
    <w:p w14:paraId="12A3D9D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32E8CFC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28786B8D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OrderDate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DATE,</w:t>
      </w:r>
    </w:p>
    <w:p w14:paraId="2EC2BAA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TotalAmount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DECIMAL(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10, 2),</w:t>
      </w:r>
    </w:p>
    <w:p w14:paraId="7F7FFFA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PaymentStatus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6C80433F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Customer(</w:t>
      </w:r>
      <w:proofErr w:type="spellStart"/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</w:t>
      </w:r>
    </w:p>
    <w:p w14:paraId="0FA0B91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23EA05F8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63F3C7AB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--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Table</w:t>
      </w:r>
    </w:p>
    <w:p w14:paraId="1A3FDD64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CREATE TABLE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(</w:t>
      </w:r>
    </w:p>
    <w:p w14:paraId="1F1CF8E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3584A861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ISBN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20),</w:t>
      </w:r>
    </w:p>
    <w:p w14:paraId="3D3C668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Quantity INT,</w:t>
      </w:r>
    </w:p>
    <w:p w14:paraId="513557D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UnitPrice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DECIMAL(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10, 2),</w:t>
      </w:r>
    </w:p>
    <w:p w14:paraId="0677284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PRIMARY KEY (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, ISBN),</w:t>
      </w:r>
    </w:p>
    <w:p w14:paraId="244FD6A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spellStart"/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</w:t>
      </w:r>
      <w:proofErr w:type="spellStart"/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),</w:t>
      </w:r>
    </w:p>
    <w:p w14:paraId="25E9748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(ISBN) REFERENCES 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Book(</w:t>
      </w:r>
      <w:proofErr w:type="gram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ISBN)</w:t>
      </w:r>
    </w:p>
    <w:p w14:paraId="0827D53B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7B2BF3C6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6033EDBC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>-- Shipping Table</w:t>
      </w:r>
    </w:p>
    <w:p w14:paraId="43343A69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CREATE TABLE Shipping (</w:t>
      </w:r>
    </w:p>
    <w:p w14:paraId="45B1A450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ShippingID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4AF9668E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UNIQUE,</w:t>
      </w:r>
    </w:p>
    <w:p w14:paraId="5CE03917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ShippingAddress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255),</w:t>
      </w:r>
    </w:p>
    <w:p w14:paraId="20FB0997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DeliveryStatus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59AB9E5A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TrackingNumber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50),</w:t>
      </w:r>
    </w:p>
    <w:p w14:paraId="27E6BAE3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ShippingCost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DECIMAL(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10, 2),</w:t>
      </w:r>
    </w:p>
    <w:p w14:paraId="599C6849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EstimatedDeliveryDate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DATE,</w:t>
      </w:r>
    </w:p>
    <w:p w14:paraId="60599FD8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(</w:t>
      </w:r>
      <w:proofErr w:type="spellStart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</w:t>
      </w:r>
    </w:p>
    <w:p w14:paraId="69560DD0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255CD76E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75C15BE4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-- Review Table</w:t>
      </w:r>
    </w:p>
    <w:p w14:paraId="15EF3E3B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CREATE TABLE Review (</w:t>
      </w:r>
    </w:p>
    <w:p w14:paraId="16330F6A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ReviewID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 PRIMARY KEY,</w:t>
      </w:r>
    </w:p>
    <w:p w14:paraId="3FE30EE7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04BF9302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ISBN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20),</w:t>
      </w:r>
    </w:p>
    <w:p w14:paraId="44775418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Rating INT,</w:t>
      </w:r>
    </w:p>
    <w:p w14:paraId="30E2088B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ReviewText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TEXT,</w:t>
      </w:r>
    </w:p>
    <w:p w14:paraId="6A6E7E95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Customer(</w:t>
      </w:r>
      <w:proofErr w:type="spellStart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),</w:t>
      </w:r>
    </w:p>
    <w:p w14:paraId="2BFAFBE9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 xml:space="preserve">    FOREIGN KEY (ISBN) REFERENCES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Book(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ISBN)</w:t>
      </w:r>
    </w:p>
    <w:p w14:paraId="569EF50E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</w:p>
    <w:p w14:paraId="2B2C0B01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53AEF4F0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-- Wishlist Table</w:t>
      </w:r>
    </w:p>
    <w:p w14:paraId="79F77147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CREATE TABLE Wishlist (</w:t>
      </w:r>
    </w:p>
    <w:p w14:paraId="24C1A5AF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INT,</w:t>
      </w:r>
    </w:p>
    <w:p w14:paraId="33FDEBD6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ISBN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VARCHAR(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20),</w:t>
      </w:r>
    </w:p>
    <w:p w14:paraId="2F4D529A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PRIMARY KEY (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, ISBN),</w:t>
      </w:r>
    </w:p>
    <w:p w14:paraId="446699F7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) REFERENCES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Customer(</w:t>
      </w:r>
      <w:proofErr w:type="spellStart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),</w:t>
      </w:r>
    </w:p>
    <w:p w14:paraId="2F2D5F2A" w14:textId="77777777" w:rsidR="004753A2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   FOREIGN KEY (ISBN) REFERENCES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Book(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ISBN)</w:t>
      </w:r>
    </w:p>
    <w:p w14:paraId="4FCF51AA" w14:textId="7AA89E34" w:rsidR="005024B5" w:rsidRPr="00561F88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r w:rsidR="005024B5" w:rsidRPr="00561F88">
        <w:rPr>
          <w:rFonts w:ascii="Consolas" w:hAnsi="Consolas" w:cs="Times New Roman"/>
          <w:sz w:val="24"/>
          <w:szCs w:val="24"/>
        </w:rPr>
        <w:br w:type="page"/>
      </w:r>
    </w:p>
    <w:p w14:paraId="1F31FC23" w14:textId="716877F8" w:rsidR="00F133AF" w:rsidRPr="00F133AF" w:rsidRDefault="00F133AF" w:rsidP="00A6287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Insert at least five rows into each table.</w:t>
      </w:r>
    </w:p>
    <w:p w14:paraId="7975D952" w14:textId="747A3D8F" w:rsidR="004753A2" w:rsidRPr="004753A2" w:rsidRDefault="004753A2" w:rsidP="00A6287E">
      <w:pPr>
        <w:spacing w:line="360" w:lineRule="auto"/>
        <w:rPr>
          <w:b/>
          <w:bCs/>
          <w:color w:val="FF0000"/>
          <w:lang w:val="en-GB"/>
        </w:rPr>
      </w:pPr>
      <w:bookmarkStart w:id="5" w:name="OLE_LINK3"/>
      <w:bookmarkStart w:id="6" w:name="OLE_LINK4"/>
      <w:r w:rsidRPr="004753A2">
        <w:rPr>
          <w:b/>
          <w:bCs/>
          <w:color w:val="FF0000"/>
          <w:lang w:val="en-GB"/>
        </w:rPr>
        <w:t>Customer Table:</w:t>
      </w:r>
    </w:p>
    <w:p w14:paraId="391F1F11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Customer VALUES</w:t>
      </w:r>
    </w:p>
    <w:p w14:paraId="79F7A7D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(1, 'Alice', 'Smith', '123 Maple Street', '555-1234', 'alice@example.com', 'password1', 'Email'),</w:t>
      </w:r>
    </w:p>
    <w:p w14:paraId="2CEDD23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(2, 'Bob', 'Johnson', '456 Oak Avenue', '555-5678', 'bob@example.com', 'password2', 'SMS'),</w:t>
      </w:r>
    </w:p>
    <w:p w14:paraId="3AA596E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(3, 'Carol', 'Williams', '789 Pine Road', '555-9012', 'carol@example.com', 'password3', 'Email'),</w:t>
      </w:r>
    </w:p>
    <w:p w14:paraId="7D9B652C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(4, 'David', 'Brown', '321 Elm Street', '555-3456', 'david@example.com', 'password4', 'Email'),</w:t>
      </w:r>
    </w:p>
    <w:p w14:paraId="4D8544D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(5, 'Eve', 'Davis', '654 Cedar Lane', '555-7890', 'eve@example.com', 'password5', 'SMS'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20BDC489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167AB" w14:textId="2B4319FB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Book Table:</w:t>
      </w:r>
    </w:p>
    <w:p w14:paraId="4B72E3B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Book VALUES</w:t>
      </w:r>
    </w:p>
    <w:p w14:paraId="1195A53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('978-0-123456-47-2', 'The Great Adventure', 'John Doe', 'Fiction', '2024-01-15', 19.99, 50, 'An exciting adventure book.', 'image1.jpg'),</w:t>
      </w:r>
    </w:p>
    <w:p w14:paraId="34F0E7E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('978-0-123456-48-9', 'Learning SQL', 'Jane Smith', 'Education', '2023-11-20', 29.99, 30, 'A comprehensive guide to SQL.', 'image2.jpg'),</w:t>
      </w:r>
    </w:p>
    <w:p w14:paraId="18FC90F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 xml:space="preserve">('978-0-123456-49-6', 'Cooking 101', 'Chef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Goodfood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', 'Cooking', '2022-05-10', 24.99, 20, 'Beginner recipes for home cooks.', 'image3.jpg'),</w:t>
      </w:r>
    </w:p>
    <w:p w14:paraId="2C51E84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('978-0-123456-50-2', 'Mystery in the Night', 'Ann Mystery', 'Fiction', '2024-03-01', 15.99, 40, 'A thrilling mystery novel.', 'image4.jpg'),</w:t>
      </w:r>
    </w:p>
    <w:p w14:paraId="5D48235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('978-0-123456-51-9', 'Science Facts', 'Dr. Science', 'Science', '2023-12-05', 34.99, 25, 'Interesting science facts.', 'image5.jpg'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25A7A3C9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71093" w14:textId="7DBA6D74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Category Table:</w:t>
      </w:r>
    </w:p>
    <w:p w14:paraId="30A39CB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Category VALUES</w:t>
      </w:r>
    </w:p>
    <w:p w14:paraId="0FBFCCA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(1, 'Fiction'),</w:t>
      </w:r>
    </w:p>
    <w:p w14:paraId="4C1A268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(2, 'Non-Fiction'),</w:t>
      </w:r>
    </w:p>
    <w:p w14:paraId="22444A41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(3, 'Education'),</w:t>
      </w:r>
    </w:p>
    <w:p w14:paraId="30E1713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(4, 'Cooking'),</w:t>
      </w:r>
    </w:p>
    <w:p w14:paraId="53C0F70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(5, 'Science'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199D9DD4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B477C" w14:textId="1F394500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OrderTable</w:t>
      </w:r>
      <w:proofErr w:type="spellEnd"/>
      <w:r w:rsidRPr="004753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0219E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INSERT INTO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VALUES</w:t>
      </w:r>
    </w:p>
    <w:p w14:paraId="14A8395D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(1001, 1, '2024-01-20', 39.98, 'Paid'),</w:t>
      </w:r>
    </w:p>
    <w:p w14:paraId="14AD701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(1002, 2, '2024-01-22', 19.99, 'Pending'),</w:t>
      </w:r>
    </w:p>
    <w:p w14:paraId="5CB1EAE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>(1003, 3, '2024-01-25', 24.99, 'Paid'),</w:t>
      </w:r>
    </w:p>
    <w:p w14:paraId="308CD9B6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(1004, 1, '2024-02-10', 15.99, 'Paid'),</w:t>
      </w:r>
    </w:p>
    <w:p w14:paraId="2688ED64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(1005, 4, '2024-02-15', 34.99, 'Paid'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77F34778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6E07D9BC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OrderItem</w:t>
      </w:r>
      <w:proofErr w:type="spellEnd"/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Table:</w:t>
      </w:r>
    </w:p>
    <w:p w14:paraId="245DE57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INSERT INTO </w:t>
      </w:r>
      <w:proofErr w:type="spell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 xml:space="preserve"> VALUES</w:t>
      </w:r>
    </w:p>
    <w:p w14:paraId="4138424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(1001, '978-0-123456-47-2', 1, 19.99),</w:t>
      </w:r>
    </w:p>
    <w:p w14:paraId="2653349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(1001, '978-0-123456-48-9', 1, 19.99),</w:t>
      </w:r>
    </w:p>
    <w:p w14:paraId="6114A74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(1002, '978-0-123456-49-6', 1, 19.99),</w:t>
      </w:r>
    </w:p>
    <w:p w14:paraId="7061E0EC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(1003, '978-0-123456-49-6', 1, 24.99),</w:t>
      </w:r>
    </w:p>
    <w:p w14:paraId="75FEBC49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(1004, '978-0-123456-50-2', 1, 15.99),</w:t>
      </w:r>
    </w:p>
    <w:p w14:paraId="488A34C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(1005, '978-0-123456-51-9', 1, 34.99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4E4232B4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9279D" w14:textId="03D35176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Shipping Table:</w:t>
      </w:r>
    </w:p>
    <w:p w14:paraId="07F173D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Shipping VALUES</w:t>
      </w:r>
    </w:p>
    <w:p w14:paraId="54F52B8F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(2001, 1001, '123 Maple Street', 'Shipped', 'TRACK1001', 5.00, '2024-01-25'),</w:t>
      </w:r>
    </w:p>
    <w:p w14:paraId="5C94F8D8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(2002, 1002, '456 Oak Avenue', 'Processing', 'TRACK1002', 5.00, '2024-01-27'),</w:t>
      </w:r>
    </w:p>
    <w:p w14:paraId="5A1B65E3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(2003, 1003, '789 Pine Road', 'Delivered', 'TRACK1003', 5.00, '2024-01-30'),</w:t>
      </w:r>
    </w:p>
    <w:p w14:paraId="6820932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lastRenderedPageBreak/>
        <w:t>(2004, 1004, '123 Maple Street', 'Shipped', 'TRACK1004', 5.00, '2024-02-15'),</w:t>
      </w:r>
    </w:p>
    <w:p w14:paraId="44B90E6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(2005, 1005, '321 Elm Street', 'Shipped', 'TRACK1005', 5.00, '2024-02-20'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3A0D6831" w14:textId="77777777" w:rsid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C9732" w14:textId="2F62FEBC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Review Table:</w:t>
      </w:r>
    </w:p>
    <w:p w14:paraId="4E213C7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Review VALUES</w:t>
      </w:r>
    </w:p>
    <w:p w14:paraId="6C18AED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(3001, 1, '978-0-123456-47-2', 5, 'Amazing book!'),</w:t>
      </w:r>
    </w:p>
    <w:p w14:paraId="09F753C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(3002, 2, '978-0-123456-49-6', 4, 'Very informative.'),</w:t>
      </w:r>
    </w:p>
    <w:p w14:paraId="7054E60E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(3003, 3, '978-0-123456-49-6', 4, 'Great recipes!'),</w:t>
      </w:r>
    </w:p>
    <w:p w14:paraId="040AAA37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(3004, 1, '978-0-123456-50-2', 5, 'Loved the mystery.'),</w:t>
      </w:r>
    </w:p>
    <w:p w14:paraId="2830AEAA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(3005, 4, '978-0-123456-51-9', 3, 'Interesting facts.'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2E5C80A6" w14:textId="77777777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F17FC" w14:textId="10988300" w:rsidR="004753A2" w:rsidRPr="004753A2" w:rsidRDefault="004753A2" w:rsidP="00A6287E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53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Wishlist Table:</w:t>
      </w:r>
    </w:p>
    <w:p w14:paraId="0137EC8D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INSERT INTO Wishlist VALUES</w:t>
      </w:r>
    </w:p>
    <w:p w14:paraId="597A9412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(1, '978-0-123456-51-9'),</w:t>
      </w:r>
    </w:p>
    <w:p w14:paraId="4E8F4EE1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(2, '978-0-123456-48-9'),</w:t>
      </w:r>
    </w:p>
    <w:p w14:paraId="6AD1F8F5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(3, '978-0-123456-47-2'),</w:t>
      </w:r>
    </w:p>
    <w:p w14:paraId="1448CC70" w14:textId="77777777" w:rsidR="004753A2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(4, '978-0-123456-50-2'),</w:t>
      </w:r>
    </w:p>
    <w:p w14:paraId="511AB210" w14:textId="0233013E" w:rsidR="005024B5" w:rsidRPr="006E309B" w:rsidRDefault="004753A2" w:rsidP="006E309B">
      <w:pPr>
        <w:shd w:val="clear" w:color="auto" w:fill="000000" w:themeFill="text1"/>
        <w:spacing w:line="360" w:lineRule="auto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(5, '978-0-123456-49-6'</w:t>
      </w:r>
      <w:proofErr w:type="gramStart"/>
      <w:r w:rsidRPr="006E309B">
        <w:rPr>
          <w:rFonts w:ascii="Consolas" w:hAnsi="Consolas" w:cs="Times New Roman"/>
          <w:color w:val="FFFFFF" w:themeColor="background1"/>
          <w:sz w:val="24"/>
          <w:szCs w:val="24"/>
        </w:rPr>
        <w:t>);</w:t>
      </w:r>
      <w:proofErr w:type="gramEnd"/>
    </w:p>
    <w:p w14:paraId="5BA299C4" w14:textId="68455D26" w:rsidR="00F133AF" w:rsidRPr="00F133AF" w:rsidRDefault="00F133AF" w:rsidP="00A6287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Write queries to find the following:</w:t>
      </w:r>
      <w:bookmarkEnd w:id="5"/>
      <w:bookmarkEnd w:id="6"/>
    </w:p>
    <w:p w14:paraId="0ADF4B4B" w14:textId="77777777" w:rsid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the first and last names of customers who have purchased more than three books.</w:t>
      </w:r>
    </w:p>
    <w:p w14:paraId="759F8805" w14:textId="77777777" w:rsid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List all books’ ids and titles published since 1/1/2024.</w:t>
      </w:r>
    </w:p>
    <w:p w14:paraId="3C9E3580" w14:textId="77777777" w:rsid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List all customers who have rated books (First and last name, customer id).</w:t>
      </w:r>
    </w:p>
    <w:p w14:paraId="341031F8" w14:textId="77777777" w:rsid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Find all customers who have purchased books in the "Fiction" genre.</w:t>
      </w:r>
    </w:p>
    <w:p w14:paraId="6AB68A69" w14:textId="77777777" w:rsid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List all customers who have books in their wish list.</w:t>
      </w:r>
    </w:p>
    <w:p w14:paraId="7B3491E7" w14:textId="5E868C05" w:rsidR="00F133AF" w:rsidRPr="00F133AF" w:rsidRDefault="00F133AF" w:rsidP="00A6287E">
      <w:pPr>
        <w:pStyle w:val="ListParagraph"/>
        <w:numPr>
          <w:ilvl w:val="0"/>
          <w:numId w:val="53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3AF">
        <w:rPr>
          <w:rFonts w:ascii="Times New Roman" w:hAnsi="Times New Roman" w:cs="Times New Roman"/>
          <w:b/>
          <w:bCs/>
          <w:sz w:val="24"/>
          <w:szCs w:val="24"/>
        </w:rPr>
        <w:t>Find all customers who have purchased books and reviewed them.</w:t>
      </w:r>
    </w:p>
    <w:p w14:paraId="04337432" w14:textId="77777777" w:rsidR="002A255B" w:rsidRDefault="002A255B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217EF" w14:textId="1E36DDD3" w:rsidR="00A6287E" w:rsidRPr="00A6287E" w:rsidRDefault="00A6287E" w:rsidP="00A6287E">
      <w:pPr>
        <w:pStyle w:val="ListParagraph"/>
        <w:numPr>
          <w:ilvl w:val="0"/>
          <w:numId w:val="56"/>
        </w:numPr>
        <w:spacing w:after="16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List the first and last names of customers who have purchased more than three books.</w:t>
      </w:r>
    </w:p>
    <w:p w14:paraId="65B7B571" w14:textId="77777777" w:rsidR="00A6287E" w:rsidRPr="00A6287E" w:rsidRDefault="00A6287E" w:rsidP="00A6287E">
      <w:pPr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29187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SELECT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</w:p>
    <w:p w14:paraId="3755A808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Customer C</w:t>
      </w:r>
    </w:p>
    <w:p w14:paraId="6C1C1963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O.CustomerID</w:t>
      </w:r>
      <w:proofErr w:type="spellEnd"/>
    </w:p>
    <w:p w14:paraId="0D06ED0B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OI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O.OrderID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OI.OrderID</w:t>
      </w:r>
      <w:proofErr w:type="spellEnd"/>
    </w:p>
    <w:p w14:paraId="5DC07F0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GROUP BY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</w:p>
    <w:p w14:paraId="3CD747E7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HAVING SUM(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OI.Quantity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) &gt; 3;</w:t>
      </w:r>
    </w:p>
    <w:p w14:paraId="41C677E7" w14:textId="77777777" w:rsid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3C509" w14:textId="77777777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E4083" w14:textId="77777777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 List all books’ IDs and titles published since 1/1/2024.</w:t>
      </w:r>
    </w:p>
    <w:p w14:paraId="06F0B34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SELECT ISBN, Title</w:t>
      </w:r>
    </w:p>
    <w:p w14:paraId="5B1BA002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Book</w:t>
      </w:r>
    </w:p>
    <w:p w14:paraId="4DD6636A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WHERE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PublicationDate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&gt;= '2024-01-01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';</w:t>
      </w:r>
      <w:proofErr w:type="gramEnd"/>
    </w:p>
    <w:p w14:paraId="76597349" w14:textId="77777777" w:rsid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A6226" w14:textId="77777777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B51E2" w14:textId="77777777" w:rsidR="00A6287E" w:rsidRDefault="00A628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br w:type="page"/>
      </w:r>
    </w:p>
    <w:p w14:paraId="34B0A88F" w14:textId="362E8EDC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3. List all customers who have rated books (First and last name, customer ID).</w:t>
      </w:r>
    </w:p>
    <w:p w14:paraId="0D2C2738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SELECT DISTINCT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</w:p>
    <w:p w14:paraId="71E94417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Customer C</w:t>
      </w:r>
    </w:p>
    <w:p w14:paraId="1CE621C4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Review R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R.CustomerID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;</w:t>
      </w:r>
    </w:p>
    <w:p w14:paraId="2F7ED001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4BDB114E" w14:textId="70295F98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4. Find all customers who have purchased books in the "Fiction" genre.</w:t>
      </w:r>
    </w:p>
    <w:p w14:paraId="2E33CB1B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SELECT DISTINCT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</w:p>
    <w:p w14:paraId="1403A89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Customer C</w:t>
      </w:r>
    </w:p>
    <w:p w14:paraId="6B689F1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O.CustomerID</w:t>
      </w:r>
      <w:proofErr w:type="spellEnd"/>
    </w:p>
    <w:p w14:paraId="27AD4D6B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OI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O.OrderID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OI.OrderID</w:t>
      </w:r>
      <w:proofErr w:type="spellEnd"/>
    </w:p>
    <w:p w14:paraId="3E7FBDBD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Book B ON </w:t>
      </w:r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OI.ISBN</w:t>
      </w:r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B.ISBN</w:t>
      </w:r>
    </w:p>
    <w:p w14:paraId="459EDA85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WHERE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B.Genre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'Fiction';</w:t>
      </w:r>
    </w:p>
    <w:p w14:paraId="42702C8D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1E8C64B0" w14:textId="7D3FB262" w:rsidR="00A6287E" w:rsidRPr="00A6287E" w:rsidRDefault="00A6287E" w:rsidP="00A6287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5. List all customers who have books in their wish list.</w:t>
      </w:r>
    </w:p>
    <w:p w14:paraId="0AFF79ED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SELECT DISTINCT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</w:p>
    <w:p w14:paraId="05F51F3D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Customer C</w:t>
      </w:r>
    </w:p>
    <w:p w14:paraId="27BC2C19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Wishlist W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W.CustomerID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;</w:t>
      </w:r>
    </w:p>
    <w:p w14:paraId="1336B99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</w:p>
    <w:p w14:paraId="658CD1DE" w14:textId="30623212" w:rsidR="00A6287E" w:rsidRPr="00A6287E" w:rsidRDefault="00A6287E" w:rsidP="00A6287E">
      <w:pPr>
        <w:pStyle w:val="ListParagraph"/>
        <w:numPr>
          <w:ilvl w:val="0"/>
          <w:numId w:val="55"/>
        </w:numPr>
        <w:spacing w:after="16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628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Find all customers who have purchased books and reviewed them.</w:t>
      </w:r>
    </w:p>
    <w:p w14:paraId="35E7677E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SELECT DISTINCT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C.FirstName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C.LastName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,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</w:p>
    <w:p w14:paraId="097A0AE5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FROM Customer C</w:t>
      </w:r>
    </w:p>
    <w:p w14:paraId="2A00968F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OrderTable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O.CustomerID</w:t>
      </w:r>
      <w:proofErr w:type="spellEnd"/>
    </w:p>
    <w:p w14:paraId="739CBB98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OrderItem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OI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O.OrderID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OI.OrderID</w:t>
      </w:r>
      <w:proofErr w:type="spellEnd"/>
    </w:p>
    <w:p w14:paraId="5ED5B9A4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JOIN Review R ON </w:t>
      </w:r>
      <w:proofErr w:type="spellStart"/>
      <w:proofErr w:type="gram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C.CustomerID</w:t>
      </w:r>
      <w:proofErr w:type="spellEnd"/>
      <w:proofErr w:type="gram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= </w:t>
      </w:r>
      <w:proofErr w:type="spellStart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>R.CustomerID</w:t>
      </w:r>
      <w:proofErr w:type="spellEnd"/>
      <w:r w:rsidRPr="00561F88">
        <w:rPr>
          <w:rFonts w:ascii="Consolas" w:hAnsi="Consolas" w:cs="Times New Roman"/>
          <w:color w:val="FFFFFF" w:themeColor="background1"/>
          <w:sz w:val="24"/>
          <w:szCs w:val="24"/>
        </w:rPr>
        <w:t xml:space="preserve"> AND OI.ISBN = R.ISBN;</w:t>
      </w:r>
    </w:p>
    <w:p w14:paraId="465343FA" w14:textId="77777777" w:rsidR="00A6287E" w:rsidRPr="00561F88" w:rsidRDefault="00A6287E" w:rsidP="00561F88">
      <w:pPr>
        <w:pStyle w:val="ListParagraph"/>
        <w:shd w:val="clear" w:color="auto" w:fill="000000" w:themeFill="text1"/>
        <w:spacing w:after="160" w:line="360" w:lineRule="auto"/>
        <w:ind w:left="360"/>
        <w:rPr>
          <w:rFonts w:ascii="Consolas" w:hAnsi="Consolas" w:cs="Times New Roman"/>
          <w:color w:val="FFFFFF" w:themeColor="background1"/>
          <w:sz w:val="24"/>
          <w:szCs w:val="24"/>
        </w:rPr>
      </w:pPr>
    </w:p>
    <w:sectPr w:rsidR="00A6287E" w:rsidRPr="00561F88">
      <w:headerReference w:type="default" r:id="rId18"/>
      <w:footerReference w:type="even" r:id="rId19"/>
      <w:footerReference w:type="default" r:id="rId20"/>
      <w:footerReference w:type="first" r:id="rId21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35B34" w14:textId="77777777" w:rsidR="00ED3496" w:rsidRDefault="00ED3496">
      <w:pPr>
        <w:spacing w:after="0" w:line="240" w:lineRule="auto"/>
      </w:pPr>
      <w:r>
        <w:separator/>
      </w:r>
    </w:p>
    <w:p w14:paraId="1ACE91F1" w14:textId="77777777" w:rsidR="00ED3496" w:rsidRDefault="00ED3496"/>
    <w:p w14:paraId="01C178EF" w14:textId="77777777" w:rsidR="00ED3496" w:rsidRDefault="00ED3496"/>
  </w:endnote>
  <w:endnote w:type="continuationSeparator" w:id="0">
    <w:p w14:paraId="70508ACE" w14:textId="77777777" w:rsidR="00ED3496" w:rsidRDefault="00ED3496">
      <w:pPr>
        <w:spacing w:after="0" w:line="240" w:lineRule="auto"/>
      </w:pPr>
      <w:r>
        <w:continuationSeparator/>
      </w:r>
    </w:p>
    <w:p w14:paraId="5CE9F2F3" w14:textId="77777777" w:rsidR="00ED3496" w:rsidRDefault="00ED3496"/>
    <w:p w14:paraId="161A46B2" w14:textId="77777777" w:rsidR="00ED3496" w:rsidRDefault="00ED34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A510F" w14:textId="56E92505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93E1440" wp14:editId="57FB90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088016882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9C7C745" w14:textId="10347757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E1440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Restricted - مقيد " style="position:absolute;left:0;text-align:left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Ie/EAIAACg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8MQe6jOOJuDnnZv+abBDrbMhxfmkGccB7UbnnGR&#10;CtqSwmBRUoP78Td/zEf4MUpJi7opqUFhU6K+GaRltpjnedRZOqHhRmOfjOldvohxc9QPgJKc4u+w&#10;PJkxOajRlA70G0p7HV/DEDMc3yzpfjQfQq9i/BpcrNcpCSVlWdianeWxdIQu4vravTFnB/ADsvYE&#10;o7JY8Y6DPjfe9HZ9DMhEIigC26OJxMYDyjFRPHydqPdfzynr+sFXPwE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D10h78QAgAAKA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9C7C745" w14:textId="10347757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6E961" w14:textId="1E80FB72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53B1735" wp14:editId="531CA25C">
              <wp:simplePos x="1968500" y="9455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541139037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58527CF" w14:textId="10551415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B17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alt="Restricted - مقيد " style="position:absolute;left:0;text-align:left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" filled="f" stroked="f">
              <v:textbox style="mso-fit-shape-to-text:t" inset="20pt,0,0,15pt">
                <w:txbxContent>
                  <w:p w14:paraId="758527CF" w14:textId="10551415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83995B" w14:textId="56231718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B39E96F" wp14:editId="2BCD6732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770092362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2A782D2" w14:textId="1F529EB6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9E9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Restricted - مقيد 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lA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ob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DszslA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72A782D2" w14:textId="1F529EB6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7C665" w14:textId="7B840D97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40A5783" wp14:editId="40E94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975082925" name="Text Box 5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D3D78E4" w14:textId="7A539399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A578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7" type="#_x0000_t202" alt="Restricted - مقيد " style="position:absolute;left:0;text-align:left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AcQUjI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3D3D78E4" w14:textId="7A539399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C4C26" w14:textId="0B170EBA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0E9CB9C2" wp14:editId="6D585D01">
              <wp:simplePos x="1968500" y="9455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519706544" name="Text Box 6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7ABC60D" w14:textId="23D9C0C8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CB9C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8" type="#_x0000_t202" alt="Restricted - مقيد " style="position:absolute;left:0;text-align:left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7F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Vxlj1UZxzRQc++t3zTYCNb5sMLc0g3ToUS&#10;Ds+4SAVtSWGwKKnB/fibP+YjCxilpEX5lNSgvilR3wyyM1vM8zzKLZ3QcKOxT8b0Ll/EuDnqB0Bl&#10;TvGTWJ7MmBzUaEoH+g0Vvo6vYYgZjm+WdD+aD6EXM/4QLtbrlITKsixszc7yWDoiGOF97d6YswMH&#10;Acl7glFgrHhHRZ8bb3q7PgYkJPEU8e3RRH7jAVWZmB5+UJT9r+eUdf3nq58A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BO4i7F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47ABC60D" w14:textId="23D9C0C8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104C1" w14:textId="079EA651" w:rsidR="00FE25DC" w:rsidRDefault="00FE2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C5F3622" wp14:editId="4484F7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921557394" name="Text Box 4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DD27ABF" w14:textId="0EBBDF29" w:rsidR="00FE25DC" w:rsidRPr="00FE25DC" w:rsidRDefault="00FE25DC" w:rsidP="00FE25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FE25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F362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9" type="#_x0000_t202" alt="Restricted - مقيد " style="position:absolute;left:0;text-align:left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a9N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roY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C+ba9N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7DD27ABF" w14:textId="0EBBDF29" w:rsidR="00FE25DC" w:rsidRPr="00FE25DC" w:rsidRDefault="00FE25DC" w:rsidP="00FE25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FE25D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139C1" w14:textId="77777777" w:rsidR="00ED3496" w:rsidRDefault="00ED3496">
      <w:pPr>
        <w:spacing w:after="0" w:line="240" w:lineRule="auto"/>
      </w:pPr>
      <w:r>
        <w:separator/>
      </w:r>
    </w:p>
    <w:p w14:paraId="09217230" w14:textId="77777777" w:rsidR="00ED3496" w:rsidRDefault="00ED3496"/>
    <w:p w14:paraId="63266371" w14:textId="77777777" w:rsidR="00ED3496" w:rsidRDefault="00ED3496"/>
  </w:footnote>
  <w:footnote w:type="continuationSeparator" w:id="0">
    <w:p w14:paraId="711E9AA4" w14:textId="77777777" w:rsidR="00ED3496" w:rsidRDefault="00ED3496">
      <w:pPr>
        <w:spacing w:after="0" w:line="240" w:lineRule="auto"/>
      </w:pPr>
      <w:r>
        <w:continuationSeparator/>
      </w:r>
    </w:p>
    <w:p w14:paraId="3E1F6DBB" w14:textId="77777777" w:rsidR="00ED3496" w:rsidRDefault="00ED3496"/>
    <w:p w14:paraId="56C164FE" w14:textId="77777777" w:rsidR="00ED3496" w:rsidRDefault="00ED34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C2749D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C2749D" w:rsidRDefault="00C2749D">
          <w:pPr>
            <w:pStyle w:val="Page"/>
          </w:pPr>
        </w:p>
      </w:tc>
      <w:tc>
        <w:tcPr>
          <w:tcW w:w="288" w:type="dxa"/>
          <w:shd w:val="clear" w:color="auto" w:fill="auto"/>
          <w:vAlign w:val="bottom"/>
        </w:tcPr>
        <w:p w14:paraId="723D1B28" w14:textId="77777777" w:rsidR="00C2749D" w:rsidRDefault="00C2749D"/>
      </w:tc>
      <w:tc>
        <w:tcPr>
          <w:tcW w:w="8424" w:type="dxa"/>
          <w:vAlign w:val="bottom"/>
        </w:tcPr>
        <w:p w14:paraId="2D47C378" w14:textId="77777777" w:rsidR="00C2749D" w:rsidRDefault="00C2749D">
          <w:pPr>
            <w:pStyle w:val="InfoHeading"/>
          </w:pPr>
        </w:p>
      </w:tc>
    </w:tr>
    <w:tr w:rsidR="00C2749D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C2749D" w:rsidRDefault="00C2749D">
          <w:pPr>
            <w:pStyle w:val="Header"/>
          </w:pPr>
        </w:p>
      </w:tc>
      <w:tc>
        <w:tcPr>
          <w:tcW w:w="288" w:type="dxa"/>
          <w:shd w:val="clear" w:color="auto" w:fill="auto"/>
        </w:tcPr>
        <w:p w14:paraId="4BF90846" w14:textId="77777777" w:rsidR="00C2749D" w:rsidRDefault="00C2749D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C2749D" w:rsidRDefault="00C2749D">
          <w:pPr>
            <w:pStyle w:val="Header"/>
          </w:pPr>
        </w:p>
      </w:tc>
    </w:tr>
  </w:tbl>
  <w:p w14:paraId="545C9042" w14:textId="77777777" w:rsidR="00C2749D" w:rsidRDefault="00C27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E2734" w14:textId="55BC066C" w:rsidR="00C2749D" w:rsidRDefault="007348DC" w:rsidP="00966585"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294F520D" wp14:editId="5DEE2113">
          <wp:simplePos x="0" y="0"/>
          <wp:positionH relativeFrom="column">
            <wp:posOffset>-1109472</wp:posOffset>
          </wp:positionH>
          <wp:positionV relativeFrom="paragraph">
            <wp:posOffset>-390271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2" name="Picture 2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77777777" w:rsidR="00C2749D" w:rsidRDefault="00C2749D" w:rsidP="00E56E61">
    <w:pPr>
      <w:ind w:left="-1843"/>
    </w:pPr>
    <w:r w:rsidRPr="002C4077">
      <w:rPr>
        <w:b/>
        <w:bCs/>
        <w:i/>
        <w:iCs/>
      </w:rPr>
      <w:t>College of Computing and Informatics</w:t>
    </w: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9C831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C2749D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C2749D" w:rsidRDefault="00C2749D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C2749D" w:rsidRDefault="00C2749D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C2749D" w:rsidRDefault="00C2749D">
          <w:pPr>
            <w:rPr>
              <w:sz w:val="10"/>
            </w:rPr>
          </w:pPr>
        </w:p>
      </w:tc>
    </w:tr>
  </w:tbl>
  <w:p w14:paraId="17830F93" w14:textId="77777777" w:rsidR="00C2749D" w:rsidRDefault="00C274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1210865"/>
    <w:multiLevelType w:val="hybridMultilevel"/>
    <w:tmpl w:val="89AA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ADE"/>
    <w:multiLevelType w:val="hybridMultilevel"/>
    <w:tmpl w:val="68A0232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6C3ABA"/>
    <w:multiLevelType w:val="hybridMultilevel"/>
    <w:tmpl w:val="792E45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ED191E"/>
    <w:multiLevelType w:val="hybridMultilevel"/>
    <w:tmpl w:val="9CEECF06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F91DC3"/>
    <w:multiLevelType w:val="hybridMultilevel"/>
    <w:tmpl w:val="EEE2F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161B7"/>
    <w:multiLevelType w:val="hybridMultilevel"/>
    <w:tmpl w:val="EE1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15CA"/>
    <w:multiLevelType w:val="hybridMultilevel"/>
    <w:tmpl w:val="2CD2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31A9D"/>
    <w:multiLevelType w:val="hybridMultilevel"/>
    <w:tmpl w:val="19DECED8"/>
    <w:lvl w:ilvl="0" w:tplc="36EA1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76C76"/>
    <w:multiLevelType w:val="hybridMultilevel"/>
    <w:tmpl w:val="7AE89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A65BDE"/>
    <w:multiLevelType w:val="hybridMultilevel"/>
    <w:tmpl w:val="41326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30DDB"/>
    <w:multiLevelType w:val="hybridMultilevel"/>
    <w:tmpl w:val="891EC3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796DF9"/>
    <w:multiLevelType w:val="hybridMultilevel"/>
    <w:tmpl w:val="5C6E5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166C4"/>
    <w:multiLevelType w:val="multilevel"/>
    <w:tmpl w:val="12AE19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89B711C"/>
    <w:multiLevelType w:val="hybridMultilevel"/>
    <w:tmpl w:val="084CA4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A556D"/>
    <w:multiLevelType w:val="hybridMultilevel"/>
    <w:tmpl w:val="326E064A"/>
    <w:lvl w:ilvl="0" w:tplc="857C4BDC">
      <w:start w:val="1"/>
      <w:numFmt w:val="lowerLetter"/>
      <w:lvlText w:val="%1)"/>
      <w:lvlJc w:val="left"/>
      <w:pPr>
        <w:ind w:left="450" w:hanging="360"/>
      </w:pPr>
      <w:rPr>
        <w:rFonts w:hint="default"/>
        <w:b/>
        <w:bCs/>
        <w:i w:val="0"/>
        <w:iCs w:val="0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498644D"/>
    <w:multiLevelType w:val="hybridMultilevel"/>
    <w:tmpl w:val="88744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7047A"/>
    <w:multiLevelType w:val="hybridMultilevel"/>
    <w:tmpl w:val="B978CB28"/>
    <w:lvl w:ilvl="0" w:tplc="AE6CFC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8123795"/>
    <w:multiLevelType w:val="hybridMultilevel"/>
    <w:tmpl w:val="D15C5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C49A3"/>
    <w:multiLevelType w:val="multilevel"/>
    <w:tmpl w:val="63F0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E13B5"/>
    <w:multiLevelType w:val="hybridMultilevel"/>
    <w:tmpl w:val="CD7450F2"/>
    <w:lvl w:ilvl="0" w:tplc="D43CA56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7A7AFBE4">
      <w:start w:val="1"/>
      <w:numFmt w:val="lowerLetter"/>
      <w:lvlText w:val="%2)"/>
      <w:lvlJc w:val="left"/>
      <w:pPr>
        <w:ind w:left="1170" w:hanging="360"/>
      </w:pPr>
      <w:rPr>
        <w:rFonts w:ascii="Times New Roman" w:eastAsiaTheme="minorHAnsi" w:hAnsi="Times New Roman" w:cs="Times New Roman"/>
        <w:b/>
        <w:bCs/>
        <w:color w:val="000000" w:themeColor="text1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48745DF5"/>
    <w:multiLevelType w:val="hybridMultilevel"/>
    <w:tmpl w:val="86F26310"/>
    <w:lvl w:ilvl="0" w:tplc="70722D48">
      <w:start w:val="1"/>
      <w:numFmt w:val="decimal"/>
      <w:lvlText w:val="%1."/>
      <w:lvlJc w:val="left"/>
      <w:pPr>
        <w:ind w:left="83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3" w15:restartNumberingAfterBreak="0">
    <w:nsid w:val="490F7DA4"/>
    <w:multiLevelType w:val="hybridMultilevel"/>
    <w:tmpl w:val="66A67674"/>
    <w:lvl w:ilvl="0" w:tplc="C6F40816">
      <w:start w:val="1"/>
      <w:numFmt w:val="decimal"/>
      <w:lvlText w:val="%1."/>
      <w:lvlJc w:val="left"/>
      <w:pPr>
        <w:ind w:left="835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4" w15:restartNumberingAfterBreak="0">
    <w:nsid w:val="49783CF7"/>
    <w:multiLevelType w:val="multilevel"/>
    <w:tmpl w:val="3C2E12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B647B2B"/>
    <w:multiLevelType w:val="hybridMultilevel"/>
    <w:tmpl w:val="D8388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23B92"/>
    <w:multiLevelType w:val="hybridMultilevel"/>
    <w:tmpl w:val="F75073D0"/>
    <w:lvl w:ilvl="0" w:tplc="39724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03C06"/>
    <w:multiLevelType w:val="hybridMultilevel"/>
    <w:tmpl w:val="DF4AD500"/>
    <w:lvl w:ilvl="0" w:tplc="C6F40816">
      <w:start w:val="1"/>
      <w:numFmt w:val="decimal"/>
      <w:lvlText w:val="%1."/>
      <w:lvlJc w:val="left"/>
      <w:pPr>
        <w:ind w:left="835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8" w15:restartNumberingAfterBreak="0">
    <w:nsid w:val="549B7B60"/>
    <w:multiLevelType w:val="multilevel"/>
    <w:tmpl w:val="BE22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B42B1"/>
    <w:multiLevelType w:val="hybridMultilevel"/>
    <w:tmpl w:val="B11A9F26"/>
    <w:lvl w:ilvl="0" w:tplc="939A0CDC">
      <w:start w:val="1"/>
      <w:numFmt w:val="bullet"/>
      <w:lvlText w:val="-"/>
      <w:lvlJc w:val="left"/>
      <w:pPr>
        <w:ind w:left="720" w:hanging="360"/>
      </w:pPr>
      <w:rPr>
        <w:rFonts w:ascii="Times-Roman" w:eastAsiaTheme="minorHAnsi" w:hAnsi="Times-Roman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0F281A"/>
    <w:multiLevelType w:val="hybridMultilevel"/>
    <w:tmpl w:val="6304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5F494A"/>
    <w:multiLevelType w:val="hybridMultilevel"/>
    <w:tmpl w:val="B22A9372"/>
    <w:lvl w:ilvl="0" w:tplc="939A0CDC">
      <w:start w:val="1"/>
      <w:numFmt w:val="bullet"/>
      <w:lvlText w:val="-"/>
      <w:lvlJc w:val="left"/>
      <w:pPr>
        <w:ind w:left="720" w:hanging="360"/>
      </w:pPr>
      <w:rPr>
        <w:rFonts w:ascii="Times-Roman" w:eastAsiaTheme="minorHAnsi" w:hAnsi="Times-Roman" w:cstheme="minorBid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417C5F"/>
    <w:multiLevelType w:val="hybridMultilevel"/>
    <w:tmpl w:val="1BCE3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A271E"/>
    <w:multiLevelType w:val="hybridMultilevel"/>
    <w:tmpl w:val="AC7472BE"/>
    <w:lvl w:ilvl="0" w:tplc="C6F40816">
      <w:start w:val="1"/>
      <w:numFmt w:val="decimal"/>
      <w:lvlText w:val="%1."/>
      <w:lvlJc w:val="left"/>
      <w:pPr>
        <w:ind w:left="835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34" w15:restartNumberingAfterBreak="0">
    <w:nsid w:val="68C0651B"/>
    <w:multiLevelType w:val="hybridMultilevel"/>
    <w:tmpl w:val="3E8040D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35" w15:restartNumberingAfterBreak="0">
    <w:nsid w:val="6A476E76"/>
    <w:multiLevelType w:val="hybridMultilevel"/>
    <w:tmpl w:val="0086765A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36" w15:restartNumberingAfterBreak="0">
    <w:nsid w:val="6C64166F"/>
    <w:multiLevelType w:val="hybridMultilevel"/>
    <w:tmpl w:val="B0BA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02F55"/>
    <w:multiLevelType w:val="hybridMultilevel"/>
    <w:tmpl w:val="266A35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F17F2C"/>
    <w:multiLevelType w:val="hybridMultilevel"/>
    <w:tmpl w:val="51409644"/>
    <w:lvl w:ilvl="0" w:tplc="199CD908">
      <w:start w:val="1"/>
      <w:numFmt w:val="decimal"/>
      <w:lvlText w:val="%1-"/>
      <w:lvlJc w:val="left"/>
      <w:pPr>
        <w:ind w:left="81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9" w15:restartNumberingAfterBreak="0">
    <w:nsid w:val="6E2A0EA8"/>
    <w:multiLevelType w:val="hybridMultilevel"/>
    <w:tmpl w:val="CFD250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6F6E1AD7"/>
    <w:multiLevelType w:val="hybridMultilevel"/>
    <w:tmpl w:val="9C0E3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9A0FB9"/>
    <w:multiLevelType w:val="hybridMultilevel"/>
    <w:tmpl w:val="D264E7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711217BD"/>
    <w:multiLevelType w:val="hybridMultilevel"/>
    <w:tmpl w:val="D918E8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9F7C58"/>
    <w:multiLevelType w:val="hybridMultilevel"/>
    <w:tmpl w:val="7D800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CD0181C"/>
    <w:multiLevelType w:val="hybridMultilevel"/>
    <w:tmpl w:val="460CA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447CAE"/>
    <w:multiLevelType w:val="hybridMultilevel"/>
    <w:tmpl w:val="D744F602"/>
    <w:lvl w:ilvl="0" w:tplc="AE6CFC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2FA24C4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C19F4"/>
    <w:multiLevelType w:val="hybridMultilevel"/>
    <w:tmpl w:val="A3CA1574"/>
    <w:lvl w:ilvl="0" w:tplc="4712E674">
      <w:start w:val="1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939674430">
    <w:abstractNumId w:val="0"/>
  </w:num>
  <w:num w:numId="2" w16cid:durableId="1858038018">
    <w:abstractNumId w:val="0"/>
    <w:lvlOverride w:ilvl="0">
      <w:startOverride w:val="1"/>
    </w:lvlOverride>
  </w:num>
  <w:num w:numId="3" w16cid:durableId="1706101547">
    <w:abstractNumId w:val="18"/>
  </w:num>
  <w:num w:numId="4" w16cid:durableId="376783667">
    <w:abstractNumId w:val="0"/>
    <w:lvlOverride w:ilvl="0">
      <w:startOverride w:val="1"/>
    </w:lvlOverride>
  </w:num>
  <w:num w:numId="5" w16cid:durableId="711199106">
    <w:abstractNumId w:val="0"/>
    <w:lvlOverride w:ilvl="0">
      <w:startOverride w:val="1"/>
    </w:lvlOverride>
  </w:num>
  <w:num w:numId="6" w16cid:durableId="1940331807">
    <w:abstractNumId w:val="21"/>
  </w:num>
  <w:num w:numId="7" w16cid:durableId="1399865588">
    <w:abstractNumId w:val="10"/>
  </w:num>
  <w:num w:numId="8" w16cid:durableId="504903557">
    <w:abstractNumId w:val="35"/>
  </w:num>
  <w:num w:numId="9" w16cid:durableId="313145347">
    <w:abstractNumId w:val="34"/>
  </w:num>
  <w:num w:numId="10" w16cid:durableId="525488398">
    <w:abstractNumId w:val="22"/>
  </w:num>
  <w:num w:numId="11" w16cid:durableId="1157069667">
    <w:abstractNumId w:val="33"/>
  </w:num>
  <w:num w:numId="12" w16cid:durableId="1775318877">
    <w:abstractNumId w:val="26"/>
  </w:num>
  <w:num w:numId="13" w16cid:durableId="1465657715">
    <w:abstractNumId w:val="23"/>
  </w:num>
  <w:num w:numId="14" w16cid:durableId="679039931">
    <w:abstractNumId w:val="27"/>
  </w:num>
  <w:num w:numId="15" w16cid:durableId="329212697">
    <w:abstractNumId w:val="41"/>
  </w:num>
  <w:num w:numId="16" w16cid:durableId="853030649">
    <w:abstractNumId w:val="40"/>
  </w:num>
  <w:num w:numId="17" w16cid:durableId="1155493491">
    <w:abstractNumId w:val="36"/>
  </w:num>
  <w:num w:numId="18" w16cid:durableId="517623708">
    <w:abstractNumId w:val="24"/>
  </w:num>
  <w:num w:numId="19" w16cid:durableId="1677419006">
    <w:abstractNumId w:val="13"/>
  </w:num>
  <w:num w:numId="20" w16cid:durableId="795175916">
    <w:abstractNumId w:val="9"/>
  </w:num>
  <w:num w:numId="21" w16cid:durableId="619260972">
    <w:abstractNumId w:val="29"/>
  </w:num>
  <w:num w:numId="22" w16cid:durableId="1527600539">
    <w:abstractNumId w:val="4"/>
  </w:num>
  <w:num w:numId="23" w16cid:durableId="639965394">
    <w:abstractNumId w:val="31"/>
  </w:num>
  <w:num w:numId="24" w16cid:durableId="113257826">
    <w:abstractNumId w:val="20"/>
  </w:num>
  <w:num w:numId="25" w16cid:durableId="1975090193">
    <w:abstractNumId w:val="11"/>
  </w:num>
  <w:num w:numId="26" w16cid:durableId="844635285">
    <w:abstractNumId w:val="3"/>
  </w:num>
  <w:num w:numId="27" w16cid:durableId="1428307276">
    <w:abstractNumId w:val="37"/>
  </w:num>
  <w:num w:numId="28" w16cid:durableId="2088379075">
    <w:abstractNumId w:val="42"/>
  </w:num>
  <w:num w:numId="29" w16cid:durableId="1066756918">
    <w:abstractNumId w:val="19"/>
  </w:num>
  <w:num w:numId="30" w16cid:durableId="1453287130">
    <w:abstractNumId w:val="17"/>
  </w:num>
  <w:num w:numId="31" w16cid:durableId="853887877">
    <w:abstractNumId w:val="12"/>
  </w:num>
  <w:num w:numId="32" w16cid:durableId="1829133116">
    <w:abstractNumId w:val="46"/>
  </w:num>
  <w:num w:numId="33" w16cid:durableId="92268845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33253517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79075666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036003700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6595737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349363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94071994">
    <w:abstractNumId w:val="39"/>
  </w:num>
  <w:num w:numId="40" w16cid:durableId="1942449045">
    <w:abstractNumId w:val="15"/>
  </w:num>
  <w:num w:numId="41" w16cid:durableId="87317157">
    <w:abstractNumId w:val="38"/>
  </w:num>
  <w:num w:numId="42" w16cid:durableId="1395857459">
    <w:abstractNumId w:val="47"/>
  </w:num>
  <w:num w:numId="43" w16cid:durableId="574095749">
    <w:abstractNumId w:val="8"/>
  </w:num>
  <w:num w:numId="44" w16cid:durableId="636690381">
    <w:abstractNumId w:val="45"/>
  </w:num>
  <w:num w:numId="45" w16cid:durableId="1770932849">
    <w:abstractNumId w:val="44"/>
  </w:num>
  <w:num w:numId="46" w16cid:durableId="1625849826">
    <w:abstractNumId w:val="2"/>
  </w:num>
  <w:num w:numId="47" w16cid:durableId="260649143">
    <w:abstractNumId w:val="6"/>
  </w:num>
  <w:num w:numId="48" w16cid:durableId="835807909">
    <w:abstractNumId w:val="1"/>
  </w:num>
  <w:num w:numId="49" w16cid:durableId="1293173497">
    <w:abstractNumId w:val="5"/>
  </w:num>
  <w:num w:numId="50" w16cid:durableId="1094013193">
    <w:abstractNumId w:val="7"/>
  </w:num>
  <w:num w:numId="51" w16cid:durableId="318970406">
    <w:abstractNumId w:val="30"/>
  </w:num>
  <w:num w:numId="52" w16cid:durableId="132409172">
    <w:abstractNumId w:val="32"/>
  </w:num>
  <w:num w:numId="53" w16cid:durableId="236551344">
    <w:abstractNumId w:val="16"/>
  </w:num>
  <w:num w:numId="54" w16cid:durableId="1444374819">
    <w:abstractNumId w:val="28"/>
  </w:num>
  <w:num w:numId="55" w16cid:durableId="1674330733">
    <w:abstractNumId w:val="14"/>
  </w:num>
  <w:num w:numId="56" w16cid:durableId="6508642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30E"/>
    <w:rsid w:val="0001265F"/>
    <w:rsid w:val="00014E5E"/>
    <w:rsid w:val="00021E60"/>
    <w:rsid w:val="000300CB"/>
    <w:rsid w:val="00030F69"/>
    <w:rsid w:val="0003267A"/>
    <w:rsid w:val="00034555"/>
    <w:rsid w:val="000530C6"/>
    <w:rsid w:val="00062252"/>
    <w:rsid w:val="00063E7E"/>
    <w:rsid w:val="00081589"/>
    <w:rsid w:val="000854C2"/>
    <w:rsid w:val="00090F42"/>
    <w:rsid w:val="000A0EF8"/>
    <w:rsid w:val="000A75F0"/>
    <w:rsid w:val="000B50C4"/>
    <w:rsid w:val="000C1CCA"/>
    <w:rsid w:val="000C670B"/>
    <w:rsid w:val="000D22A0"/>
    <w:rsid w:val="000D4C6B"/>
    <w:rsid w:val="000D659F"/>
    <w:rsid w:val="000E3C8D"/>
    <w:rsid w:val="000E3EF6"/>
    <w:rsid w:val="0010727D"/>
    <w:rsid w:val="001119FE"/>
    <w:rsid w:val="001246C5"/>
    <w:rsid w:val="00140542"/>
    <w:rsid w:val="00153B1C"/>
    <w:rsid w:val="001779AF"/>
    <w:rsid w:val="001874F8"/>
    <w:rsid w:val="00194E33"/>
    <w:rsid w:val="001B1FCA"/>
    <w:rsid w:val="001B698D"/>
    <w:rsid w:val="001C53C3"/>
    <w:rsid w:val="001E4C8F"/>
    <w:rsid w:val="001F1D9C"/>
    <w:rsid w:val="00202D92"/>
    <w:rsid w:val="00206680"/>
    <w:rsid w:val="002139A7"/>
    <w:rsid w:val="00220C2D"/>
    <w:rsid w:val="00221D23"/>
    <w:rsid w:val="00223998"/>
    <w:rsid w:val="00234066"/>
    <w:rsid w:val="00243B63"/>
    <w:rsid w:val="0025083E"/>
    <w:rsid w:val="00251D1B"/>
    <w:rsid w:val="00271B04"/>
    <w:rsid w:val="0027269F"/>
    <w:rsid w:val="0027664D"/>
    <w:rsid w:val="00277D2E"/>
    <w:rsid w:val="00285939"/>
    <w:rsid w:val="00291B54"/>
    <w:rsid w:val="0029792A"/>
    <w:rsid w:val="002A1635"/>
    <w:rsid w:val="002A255B"/>
    <w:rsid w:val="002A5EA8"/>
    <w:rsid w:val="002B7A24"/>
    <w:rsid w:val="002D79A5"/>
    <w:rsid w:val="003169B1"/>
    <w:rsid w:val="003258EC"/>
    <w:rsid w:val="00325960"/>
    <w:rsid w:val="00333691"/>
    <w:rsid w:val="003453DB"/>
    <w:rsid w:val="00345832"/>
    <w:rsid w:val="00353412"/>
    <w:rsid w:val="003537E2"/>
    <w:rsid w:val="0036384C"/>
    <w:rsid w:val="0036426D"/>
    <w:rsid w:val="0039124C"/>
    <w:rsid w:val="003A2A77"/>
    <w:rsid w:val="003A7184"/>
    <w:rsid w:val="003B0B7B"/>
    <w:rsid w:val="003C0B40"/>
    <w:rsid w:val="003C1CE8"/>
    <w:rsid w:val="003C2166"/>
    <w:rsid w:val="003C49AD"/>
    <w:rsid w:val="003C61A5"/>
    <w:rsid w:val="003D220C"/>
    <w:rsid w:val="003D4559"/>
    <w:rsid w:val="003F7918"/>
    <w:rsid w:val="00400847"/>
    <w:rsid w:val="00402BFC"/>
    <w:rsid w:val="00420DBC"/>
    <w:rsid w:val="004307E0"/>
    <w:rsid w:val="004323E6"/>
    <w:rsid w:val="004331BB"/>
    <w:rsid w:val="00441B70"/>
    <w:rsid w:val="00443FBC"/>
    <w:rsid w:val="00462900"/>
    <w:rsid w:val="00462A92"/>
    <w:rsid w:val="00463053"/>
    <w:rsid w:val="0047305C"/>
    <w:rsid w:val="004753A2"/>
    <w:rsid w:val="00475F12"/>
    <w:rsid w:val="004840C2"/>
    <w:rsid w:val="00491C52"/>
    <w:rsid w:val="00496101"/>
    <w:rsid w:val="004B3A2D"/>
    <w:rsid w:val="004B7324"/>
    <w:rsid w:val="004C06BD"/>
    <w:rsid w:val="004C58F7"/>
    <w:rsid w:val="004D2E64"/>
    <w:rsid w:val="004E1148"/>
    <w:rsid w:val="004E123A"/>
    <w:rsid w:val="004F515F"/>
    <w:rsid w:val="004F7C75"/>
    <w:rsid w:val="005024B5"/>
    <w:rsid w:val="00517329"/>
    <w:rsid w:val="00542A84"/>
    <w:rsid w:val="00544939"/>
    <w:rsid w:val="00560208"/>
    <w:rsid w:val="00561F88"/>
    <w:rsid w:val="0058689F"/>
    <w:rsid w:val="005904C2"/>
    <w:rsid w:val="00595166"/>
    <w:rsid w:val="005B0461"/>
    <w:rsid w:val="005B301B"/>
    <w:rsid w:val="005C14C9"/>
    <w:rsid w:val="005C209E"/>
    <w:rsid w:val="005C3A69"/>
    <w:rsid w:val="005D7374"/>
    <w:rsid w:val="0060166F"/>
    <w:rsid w:val="006054C6"/>
    <w:rsid w:val="00606268"/>
    <w:rsid w:val="00606B80"/>
    <w:rsid w:val="00625AEE"/>
    <w:rsid w:val="006301F4"/>
    <w:rsid w:val="00634808"/>
    <w:rsid w:val="00651AF6"/>
    <w:rsid w:val="00675688"/>
    <w:rsid w:val="00696CF0"/>
    <w:rsid w:val="006B2152"/>
    <w:rsid w:val="006B3722"/>
    <w:rsid w:val="006B390A"/>
    <w:rsid w:val="006C4033"/>
    <w:rsid w:val="006D09C7"/>
    <w:rsid w:val="006D24A8"/>
    <w:rsid w:val="006D45A6"/>
    <w:rsid w:val="006D608E"/>
    <w:rsid w:val="006E02AB"/>
    <w:rsid w:val="006E309B"/>
    <w:rsid w:val="006E5E4E"/>
    <w:rsid w:val="006F14FF"/>
    <w:rsid w:val="006F3E2E"/>
    <w:rsid w:val="007242F5"/>
    <w:rsid w:val="00733B32"/>
    <w:rsid w:val="007348DC"/>
    <w:rsid w:val="00736749"/>
    <w:rsid w:val="007373AF"/>
    <w:rsid w:val="00760673"/>
    <w:rsid w:val="007634B3"/>
    <w:rsid w:val="00766492"/>
    <w:rsid w:val="0077027A"/>
    <w:rsid w:val="007708A6"/>
    <w:rsid w:val="00770B7C"/>
    <w:rsid w:val="00772339"/>
    <w:rsid w:val="0077740E"/>
    <w:rsid w:val="0079611E"/>
    <w:rsid w:val="007A1CC9"/>
    <w:rsid w:val="007A3E8E"/>
    <w:rsid w:val="007B0981"/>
    <w:rsid w:val="007C61D2"/>
    <w:rsid w:val="007D1338"/>
    <w:rsid w:val="007D3A9F"/>
    <w:rsid w:val="007D4DBE"/>
    <w:rsid w:val="007E0D01"/>
    <w:rsid w:val="007E2442"/>
    <w:rsid w:val="007E33D4"/>
    <w:rsid w:val="007F1D67"/>
    <w:rsid w:val="007F4F05"/>
    <w:rsid w:val="007F7DC6"/>
    <w:rsid w:val="00813335"/>
    <w:rsid w:val="00822BAC"/>
    <w:rsid w:val="0083326E"/>
    <w:rsid w:val="00840278"/>
    <w:rsid w:val="008438B5"/>
    <w:rsid w:val="00843DB6"/>
    <w:rsid w:val="00850687"/>
    <w:rsid w:val="008562FE"/>
    <w:rsid w:val="008565B7"/>
    <w:rsid w:val="00873600"/>
    <w:rsid w:val="008747D8"/>
    <w:rsid w:val="00875F08"/>
    <w:rsid w:val="00886CC4"/>
    <w:rsid w:val="00892B02"/>
    <w:rsid w:val="0089307E"/>
    <w:rsid w:val="008A0C2A"/>
    <w:rsid w:val="008A3B20"/>
    <w:rsid w:val="008B7CC7"/>
    <w:rsid w:val="008D6493"/>
    <w:rsid w:val="008F1BD3"/>
    <w:rsid w:val="008F2B4B"/>
    <w:rsid w:val="008F4F46"/>
    <w:rsid w:val="00903CD6"/>
    <w:rsid w:val="0091217F"/>
    <w:rsid w:val="0092326D"/>
    <w:rsid w:val="0092408E"/>
    <w:rsid w:val="009254AF"/>
    <w:rsid w:val="00927F23"/>
    <w:rsid w:val="00930CC7"/>
    <w:rsid w:val="00930EFF"/>
    <w:rsid w:val="00937F04"/>
    <w:rsid w:val="00956B62"/>
    <w:rsid w:val="00960E8D"/>
    <w:rsid w:val="00966585"/>
    <w:rsid w:val="00975C59"/>
    <w:rsid w:val="00977287"/>
    <w:rsid w:val="00982ADD"/>
    <w:rsid w:val="00982EEA"/>
    <w:rsid w:val="009862DC"/>
    <w:rsid w:val="00986F59"/>
    <w:rsid w:val="00993A2A"/>
    <w:rsid w:val="00997E27"/>
    <w:rsid w:val="009A1E42"/>
    <w:rsid w:val="009B0716"/>
    <w:rsid w:val="009B3718"/>
    <w:rsid w:val="009C3917"/>
    <w:rsid w:val="009D1344"/>
    <w:rsid w:val="009D15AE"/>
    <w:rsid w:val="009D48AE"/>
    <w:rsid w:val="009D7CF0"/>
    <w:rsid w:val="009F1DEF"/>
    <w:rsid w:val="009F31C8"/>
    <w:rsid w:val="009F39A3"/>
    <w:rsid w:val="009F7349"/>
    <w:rsid w:val="00A24678"/>
    <w:rsid w:val="00A3556D"/>
    <w:rsid w:val="00A424A0"/>
    <w:rsid w:val="00A44D10"/>
    <w:rsid w:val="00A5244F"/>
    <w:rsid w:val="00A6287E"/>
    <w:rsid w:val="00A753BD"/>
    <w:rsid w:val="00A779D4"/>
    <w:rsid w:val="00A90B1C"/>
    <w:rsid w:val="00A96D99"/>
    <w:rsid w:val="00AA03C6"/>
    <w:rsid w:val="00AA7465"/>
    <w:rsid w:val="00AB1146"/>
    <w:rsid w:val="00AB18E2"/>
    <w:rsid w:val="00AB58E8"/>
    <w:rsid w:val="00AC4254"/>
    <w:rsid w:val="00AE2210"/>
    <w:rsid w:val="00B0030A"/>
    <w:rsid w:val="00B01A63"/>
    <w:rsid w:val="00B01BFB"/>
    <w:rsid w:val="00B0260E"/>
    <w:rsid w:val="00B249D1"/>
    <w:rsid w:val="00B442AE"/>
    <w:rsid w:val="00B4784E"/>
    <w:rsid w:val="00B5112C"/>
    <w:rsid w:val="00B57762"/>
    <w:rsid w:val="00B607A4"/>
    <w:rsid w:val="00B64F50"/>
    <w:rsid w:val="00B76BE7"/>
    <w:rsid w:val="00B916D5"/>
    <w:rsid w:val="00B916E8"/>
    <w:rsid w:val="00B93468"/>
    <w:rsid w:val="00BA26EF"/>
    <w:rsid w:val="00BA3D14"/>
    <w:rsid w:val="00BB59E2"/>
    <w:rsid w:val="00BE498F"/>
    <w:rsid w:val="00BE6311"/>
    <w:rsid w:val="00BF03BC"/>
    <w:rsid w:val="00BF4A3A"/>
    <w:rsid w:val="00C00EF6"/>
    <w:rsid w:val="00C15D4F"/>
    <w:rsid w:val="00C204FE"/>
    <w:rsid w:val="00C2749D"/>
    <w:rsid w:val="00C27B90"/>
    <w:rsid w:val="00C33312"/>
    <w:rsid w:val="00C53580"/>
    <w:rsid w:val="00C547D5"/>
    <w:rsid w:val="00C55080"/>
    <w:rsid w:val="00C574A4"/>
    <w:rsid w:val="00C67BE3"/>
    <w:rsid w:val="00C702DE"/>
    <w:rsid w:val="00C83D31"/>
    <w:rsid w:val="00C95847"/>
    <w:rsid w:val="00CD2857"/>
    <w:rsid w:val="00CD4929"/>
    <w:rsid w:val="00CE44A4"/>
    <w:rsid w:val="00CE615D"/>
    <w:rsid w:val="00CF0808"/>
    <w:rsid w:val="00CF4CC4"/>
    <w:rsid w:val="00CF61EB"/>
    <w:rsid w:val="00D135E0"/>
    <w:rsid w:val="00D21851"/>
    <w:rsid w:val="00D246EE"/>
    <w:rsid w:val="00D27897"/>
    <w:rsid w:val="00D27EF2"/>
    <w:rsid w:val="00D36FF2"/>
    <w:rsid w:val="00D3778D"/>
    <w:rsid w:val="00D41286"/>
    <w:rsid w:val="00D470FB"/>
    <w:rsid w:val="00D568E3"/>
    <w:rsid w:val="00D66947"/>
    <w:rsid w:val="00D707B8"/>
    <w:rsid w:val="00D75A2D"/>
    <w:rsid w:val="00D92EF2"/>
    <w:rsid w:val="00D930AC"/>
    <w:rsid w:val="00DA1AD3"/>
    <w:rsid w:val="00DB16FE"/>
    <w:rsid w:val="00DB41F6"/>
    <w:rsid w:val="00DC5123"/>
    <w:rsid w:val="00DC700E"/>
    <w:rsid w:val="00DE230E"/>
    <w:rsid w:val="00DE3140"/>
    <w:rsid w:val="00DF5958"/>
    <w:rsid w:val="00DF607E"/>
    <w:rsid w:val="00E0235E"/>
    <w:rsid w:val="00E02D0C"/>
    <w:rsid w:val="00E141E4"/>
    <w:rsid w:val="00E276D6"/>
    <w:rsid w:val="00E32576"/>
    <w:rsid w:val="00E37EEA"/>
    <w:rsid w:val="00E51CCE"/>
    <w:rsid w:val="00E56E61"/>
    <w:rsid w:val="00E768F6"/>
    <w:rsid w:val="00E77F9F"/>
    <w:rsid w:val="00E8497B"/>
    <w:rsid w:val="00EA0766"/>
    <w:rsid w:val="00EA5F34"/>
    <w:rsid w:val="00EC12DC"/>
    <w:rsid w:val="00ED3496"/>
    <w:rsid w:val="00EE5B04"/>
    <w:rsid w:val="00EF16B9"/>
    <w:rsid w:val="00EF4ECC"/>
    <w:rsid w:val="00F04688"/>
    <w:rsid w:val="00F05724"/>
    <w:rsid w:val="00F12AC6"/>
    <w:rsid w:val="00F133AF"/>
    <w:rsid w:val="00F137BB"/>
    <w:rsid w:val="00F341A9"/>
    <w:rsid w:val="00F37E61"/>
    <w:rsid w:val="00F44E97"/>
    <w:rsid w:val="00F51F60"/>
    <w:rsid w:val="00F52275"/>
    <w:rsid w:val="00F63908"/>
    <w:rsid w:val="00F70A13"/>
    <w:rsid w:val="00F745AB"/>
    <w:rsid w:val="00F76719"/>
    <w:rsid w:val="00F806E8"/>
    <w:rsid w:val="00F84571"/>
    <w:rsid w:val="00F96B06"/>
    <w:rsid w:val="00FA0810"/>
    <w:rsid w:val="00FA1D1C"/>
    <w:rsid w:val="00FA2A63"/>
    <w:rsid w:val="00FB170A"/>
    <w:rsid w:val="00FB3FB6"/>
    <w:rsid w:val="00FC41D8"/>
    <w:rsid w:val="00FE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2766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F2B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169B1"/>
    <w:rPr>
      <w:i/>
      <w:iCs/>
    </w:rPr>
  </w:style>
  <w:style w:type="character" w:customStyle="1" w:styleId="fontstyle01">
    <w:name w:val="fontstyle01"/>
    <w:basedOn w:val="DefaultParagraphFont"/>
    <w:rsid w:val="00560208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B5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58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5847"/>
    <w:rPr>
      <w:color w:val="919191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7664D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24B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7E"/>
    <w:rPr>
      <w:rFonts w:asciiTheme="majorHAnsi" w:eastAsiaTheme="majorEastAsia" w:hAnsiTheme="majorHAnsi" w:cstheme="majorBidi"/>
      <w:i/>
      <w:iCs/>
      <w:color w:val="BF2B0E" w:themeColor="accent1" w:themeShade="BF"/>
    </w:rPr>
  </w:style>
  <w:style w:type="table" w:styleId="GridTable2">
    <w:name w:val="Grid Table 2"/>
    <w:basedOn w:val="TableNormal"/>
    <w:uiPriority w:val="47"/>
    <w:rsid w:val="00A96D9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4"/>
    <w:rsid w:val="00194E3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8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13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4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1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2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5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3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6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4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9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3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0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4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glossaryDocument" Target="glossary/document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162118468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27372"/>
    <w:rsid w:val="00051231"/>
    <w:rsid w:val="00054766"/>
    <w:rsid w:val="000E48C4"/>
    <w:rsid w:val="00105200"/>
    <w:rsid w:val="00163925"/>
    <w:rsid w:val="001A632E"/>
    <w:rsid w:val="001A66DF"/>
    <w:rsid w:val="001A7B78"/>
    <w:rsid w:val="001B42A0"/>
    <w:rsid w:val="001F2A11"/>
    <w:rsid w:val="00217376"/>
    <w:rsid w:val="002B6B36"/>
    <w:rsid w:val="002D3780"/>
    <w:rsid w:val="002E7372"/>
    <w:rsid w:val="003074FB"/>
    <w:rsid w:val="00324ACF"/>
    <w:rsid w:val="004A7EE6"/>
    <w:rsid w:val="005132F0"/>
    <w:rsid w:val="00591096"/>
    <w:rsid w:val="00595BC6"/>
    <w:rsid w:val="005C3AC5"/>
    <w:rsid w:val="005C4AB1"/>
    <w:rsid w:val="005D3EA2"/>
    <w:rsid w:val="005E024E"/>
    <w:rsid w:val="005F1738"/>
    <w:rsid w:val="00606268"/>
    <w:rsid w:val="00660EF5"/>
    <w:rsid w:val="00695677"/>
    <w:rsid w:val="00736749"/>
    <w:rsid w:val="00780A62"/>
    <w:rsid w:val="007965CA"/>
    <w:rsid w:val="008963CE"/>
    <w:rsid w:val="008A4AE7"/>
    <w:rsid w:val="008C0D62"/>
    <w:rsid w:val="008D3162"/>
    <w:rsid w:val="00902777"/>
    <w:rsid w:val="0091217F"/>
    <w:rsid w:val="00970018"/>
    <w:rsid w:val="00977680"/>
    <w:rsid w:val="00996B32"/>
    <w:rsid w:val="009A051F"/>
    <w:rsid w:val="00A53609"/>
    <w:rsid w:val="00A653DF"/>
    <w:rsid w:val="00AA7465"/>
    <w:rsid w:val="00B4602D"/>
    <w:rsid w:val="00C40158"/>
    <w:rsid w:val="00C702DE"/>
    <w:rsid w:val="00C77297"/>
    <w:rsid w:val="00CA47A7"/>
    <w:rsid w:val="00CC6F9F"/>
    <w:rsid w:val="00CE44A4"/>
    <w:rsid w:val="00CF4CC4"/>
    <w:rsid w:val="00D24517"/>
    <w:rsid w:val="00D248BA"/>
    <w:rsid w:val="00D92E8E"/>
    <w:rsid w:val="00DF09A5"/>
    <w:rsid w:val="00DF162E"/>
    <w:rsid w:val="00E011B5"/>
    <w:rsid w:val="00E9213D"/>
    <w:rsid w:val="00F341A9"/>
    <w:rsid w:val="00F47619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for this Project is 14]</Abstract>
  <CompanyAddress/>
  <CompanyPhone>***</CompanyPhone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E88C2B-7F7E-43D9-AFE0-88F794AA2E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2</TotalTime>
  <Pages>33</Pages>
  <Words>3445</Words>
  <Characters>19642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</Company>
  <LinksUpToDate>false</LinksUpToDate>
  <CharactersWithSpaces>23041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Wednesday 04/12/2024@ 23:59</dc:subject>
  <dc:creator>Ali Mehdi;Dr. Kareem Kamal</dc:creator>
  <cp:keywords/>
  <cp:lastModifiedBy>ASMA - - ABDULQADER</cp:lastModifiedBy>
  <cp:revision>2</cp:revision>
  <dcterms:created xsi:type="dcterms:W3CDTF">2024-12-04T08:16:00Z</dcterms:created>
  <dcterms:modified xsi:type="dcterms:W3CDTF">2024-12-04T08:16:00Z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lassificationContentMarkingFooterShapeIds">
    <vt:lpwstr>2de6ad4a,40d9d1f2,5bdbea5d,36edd992,3a1e95ad,1efa17b0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مقيد </vt:lpwstr>
  </property>
  <property fmtid="{D5CDD505-2E9C-101B-9397-08002B2CF9AE}" pid="6" name="MSIP_Label_b437834d-a884-421a-b14d-4e9522201396_Enabled">
    <vt:lpwstr>true</vt:lpwstr>
  </property>
  <property fmtid="{D5CDD505-2E9C-101B-9397-08002B2CF9AE}" pid="7" name="MSIP_Label_b437834d-a884-421a-b14d-4e9522201396_SetDate">
    <vt:lpwstr>2024-09-17T11:56:28Z</vt:lpwstr>
  </property>
  <property fmtid="{D5CDD505-2E9C-101B-9397-08002B2CF9AE}" pid="8" name="MSIP_Label_b437834d-a884-421a-b14d-4e9522201396_Method">
    <vt:lpwstr>Standard</vt:lpwstr>
  </property>
  <property fmtid="{D5CDD505-2E9C-101B-9397-08002B2CF9AE}" pid="9" name="MSIP_Label_b437834d-a884-421a-b14d-4e9522201396_Name">
    <vt:lpwstr>Data classification -not allowed</vt:lpwstr>
  </property>
  <property fmtid="{D5CDD505-2E9C-101B-9397-08002B2CF9AE}" pid="10" name="MSIP_Label_b437834d-a884-421a-b14d-4e9522201396_SiteId">
    <vt:lpwstr>1f00763a-1f87-473b-bba1-b6c746af03e4</vt:lpwstr>
  </property>
  <property fmtid="{D5CDD505-2E9C-101B-9397-08002B2CF9AE}" pid="11" name="MSIP_Label_b437834d-a884-421a-b14d-4e9522201396_ActionId">
    <vt:lpwstr>e6b5b166-ba3d-4f2c-95f4-560a591fe818</vt:lpwstr>
  </property>
  <property fmtid="{D5CDD505-2E9C-101B-9397-08002B2CF9AE}" pid="12" name="MSIP_Label_b437834d-a884-421a-b14d-4e9522201396_ContentBits">
    <vt:lpwstr>2</vt:lpwstr>
  </property>
</Properties>
</file>